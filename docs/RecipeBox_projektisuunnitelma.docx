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437" w14:textId="77777777" w:rsidR="00C245D9" w:rsidRDefault="00C245D9" w:rsidP="00D124EC"/>
    <w:p w14:paraId="75F87E8F" w14:textId="77777777" w:rsidR="00A35AED" w:rsidRDefault="00C34817" w:rsidP="00C245D9">
      <w:pPr>
        <w:pStyle w:val="Nimitutkinto-ohjelmavuosi"/>
      </w:pPr>
      <w:r>
        <w:t>Miro Kuronen</w:t>
      </w:r>
    </w:p>
    <w:p w14:paraId="591C3713" w14:textId="77777777" w:rsidR="00215AD3" w:rsidRDefault="00C34817" w:rsidP="00215AD3">
      <w:pPr>
        <w:pStyle w:val="Otsikko10"/>
      </w:pPr>
      <w:r>
        <w:t>Ruokareseptisovelluksen</w:t>
      </w:r>
      <w:r>
        <w:br/>
        <w:t>projektisuunnitelma</w:t>
      </w:r>
    </w:p>
    <w:p w14:paraId="2A79A8F3" w14:textId="77777777" w:rsidR="00225B82" w:rsidRPr="00562B24" w:rsidRDefault="00C34817" w:rsidP="00562B24">
      <w:pPr>
        <w:pStyle w:val="Tynalaotsikko"/>
      </w:pPr>
      <w:r>
        <w:t>Käyttöliittymäprojekti</w:t>
      </w:r>
    </w:p>
    <w:p w14:paraId="18532BFA" w14:textId="77777777" w:rsidR="00643747" w:rsidRDefault="00643747" w:rsidP="00643747">
      <w:pPr>
        <w:pStyle w:val="Nimitutkinto-ohjelmavuosi"/>
      </w:pPr>
    </w:p>
    <w:p w14:paraId="49CAC40D" w14:textId="77777777" w:rsidR="00643747" w:rsidRDefault="00643747" w:rsidP="00643747">
      <w:pPr>
        <w:pStyle w:val="Nimitutkinto-ohjelmavuosi"/>
      </w:pPr>
    </w:p>
    <w:p w14:paraId="02D00357" w14:textId="77777777" w:rsidR="00C245D9" w:rsidRDefault="00C245D9" w:rsidP="00643747">
      <w:pPr>
        <w:pStyle w:val="Nimitutkinto-ohjelmavuosi"/>
      </w:pPr>
    </w:p>
    <w:p w14:paraId="011CC134" w14:textId="77777777" w:rsidR="00C245D9" w:rsidRDefault="00C245D9" w:rsidP="00643747">
      <w:pPr>
        <w:pStyle w:val="Nimitutkinto-ohjelmavuosi"/>
      </w:pPr>
    </w:p>
    <w:p w14:paraId="472C9BE5" w14:textId="77777777" w:rsidR="00C245D9" w:rsidRDefault="00C245D9" w:rsidP="00643747">
      <w:pPr>
        <w:pStyle w:val="Nimitutkinto-ohjelmavuosi"/>
      </w:pPr>
    </w:p>
    <w:p w14:paraId="15656CEA" w14:textId="77777777" w:rsidR="00572423" w:rsidRDefault="00572423" w:rsidP="00643747">
      <w:pPr>
        <w:pStyle w:val="Nimitutkinto-ohjelmavuosi"/>
      </w:pPr>
    </w:p>
    <w:p w14:paraId="6F1013BD" w14:textId="77777777" w:rsidR="00225B82" w:rsidRDefault="00C34817" w:rsidP="00225B82">
      <w:pPr>
        <w:pStyle w:val="Nimitutkinto-ohjelmavuosi"/>
      </w:pPr>
      <w:r>
        <w:t>AIC24SP</w:t>
      </w:r>
    </w:p>
    <w:p w14:paraId="56D2257B" w14:textId="77777777" w:rsidR="00225B82" w:rsidRDefault="00225B82" w:rsidP="00225B82">
      <w:pPr>
        <w:pStyle w:val="Nimitutkinto-ohjelmavuosi"/>
      </w:pPr>
      <w:r>
        <w:t>2026</w:t>
      </w:r>
    </w:p>
    <w:p w14:paraId="56F4C835" w14:textId="77777777" w:rsidR="00225B82" w:rsidRPr="00225B82" w:rsidRDefault="00225B82" w:rsidP="00225B82">
      <w:pPr>
        <w:pStyle w:val="Nimitutkinto-ohjelmavuosi"/>
      </w:pPr>
    </w:p>
    <w:p w14:paraId="07B18202" w14:textId="77777777" w:rsidR="00215AD3" w:rsidRDefault="00215AD3" w:rsidP="00C65AB8"/>
    <w:p w14:paraId="3FD537A8" w14:textId="77777777" w:rsidR="00215AD3" w:rsidRPr="00643747" w:rsidRDefault="00215AD3" w:rsidP="00643747">
      <w:pPr>
        <w:pStyle w:val="Nimitutkinto-ohjelmavuosi"/>
        <w:sectPr w:rsidR="00215AD3" w:rsidRPr="00643747" w:rsidSect="009C228B">
          <w:headerReference w:type="default" r:id="rId8"/>
          <w:pgSz w:w="11906" w:h="16838" w:code="9"/>
          <w:pgMar w:top="8505" w:right="1418" w:bottom="851" w:left="2268" w:header="567" w:footer="0" w:gutter="0"/>
          <w:cols w:space="708"/>
          <w:docGrid w:linePitch="360"/>
        </w:sectPr>
      </w:pPr>
    </w:p>
    <w:p w14:paraId="71C4F2F5" w14:textId="77777777" w:rsidR="00D2349A" w:rsidRDefault="009077A7">
      <w:pPr>
        <w:pStyle w:val="Otsikko1"/>
      </w:pPr>
      <w:r>
        <w:lastRenderedPageBreak/>
        <w:t>TIIVISTELMÄ</w:t>
      </w:r>
    </w:p>
    <w:p w14:paraId="2BA9936C" w14:textId="77777777" w:rsidR="00D2349A" w:rsidRDefault="009077A7">
      <w:r>
        <w:t>Miro Kuronen | Käyttöliittymäprojekti | 28.9.2026 | Versio 1.0</w:t>
      </w:r>
    </w:p>
    <w:p w14:paraId="238957CC" w14:textId="77777777" w:rsidR="00D2349A" w:rsidRDefault="009077A7">
      <w:r>
        <w:t>Toteutan kurssiprojektina selaimessa toimivan ruokareseptisovelluksen, jonka työnimi on RecipeBox. Sovelluksella voi etsiä reseptejä, tarkastella ainesosia ja valmistusohjeita sekä tallentaa suosikkeja. Tavoitteena on selkeä, puhelimella ja tietokoneella toimiva käyttöliittymä sekä pohja sovellukselle, jota voin hyödyntää myös kurssin jälkeen.</w:t>
      </w:r>
    </w:p>
    <w:p w14:paraId="66FA0479" w14:textId="77777777" w:rsidR="00D2349A" w:rsidRDefault="009077A7">
      <w:r>
        <w:t>Työ etenee opettajan ohjeiden mukaisesti suunnittelusta Figma-prototyyppiin, toteutukseen, testaukseen ja palautukseen. Tämä dokumentti määrittelee ensimmäisen version sisällön, valmistumiskriteerit ja aikataulun. Seurantaosaa päivitetään työn aikana. Lopullinen palautuspäivä on 14.12.2026.</w:t>
      </w:r>
    </w:p>
    <w:p w14:paraId="208A8E38" w14:textId="77777777" w:rsidR="00D2349A" w:rsidRDefault="009077A7">
      <w:r>
        <w:t>Suunnitteluvaiheen lähtötilanne: aihe on valittu. Prototyypin, kehitysympäristön ja sovelluksen valmistumista ei ole vielä vahvistettu. Teknologiat ovat tässä suunnitelmassa kuvattu toteutusvalinta, jota voidaan tarkentaa kurssin vaatimusten perusteella.</w:t>
      </w:r>
    </w:p>
    <w:p w14:paraId="7E7EC245" w14:textId="77777777" w:rsidR="00D2349A" w:rsidRDefault="009077A7">
      <w:pPr>
        <w:pStyle w:val="Otsikko2"/>
      </w:pPr>
      <w:r>
        <w:t>Sisältö</w:t>
      </w:r>
    </w:p>
    <w:p w14:paraId="5FEFDFA7" w14:textId="77777777" w:rsidR="00D2349A" w:rsidRDefault="009077A7">
      <w:pPr>
        <w:spacing w:after="100" w:line="264" w:lineRule="auto"/>
      </w:pPr>
      <w:r>
        <w:t>1 Tavoite ja rajaus</w:t>
      </w:r>
    </w:p>
    <w:p w14:paraId="1063FCFC" w14:textId="77777777" w:rsidR="00D2349A" w:rsidRDefault="009077A7">
      <w:pPr>
        <w:spacing w:after="100" w:line="264" w:lineRule="auto"/>
      </w:pPr>
      <w:r>
        <w:t>2 Käyttäjäpolut ja käyttöliittymä</w:t>
      </w:r>
    </w:p>
    <w:p w14:paraId="66ED17ED" w14:textId="77777777" w:rsidR="00D2349A" w:rsidRDefault="009077A7">
      <w:pPr>
        <w:spacing w:after="100" w:line="264" w:lineRule="auto"/>
      </w:pPr>
      <w:r>
        <w:t>3 Tekninen toteutus ja kehitysympäristö</w:t>
      </w:r>
    </w:p>
    <w:p w14:paraId="30BBCAC5" w14:textId="77777777" w:rsidR="00D2349A" w:rsidRDefault="009077A7">
      <w:pPr>
        <w:spacing w:after="100" w:line="264" w:lineRule="auto"/>
      </w:pPr>
      <w:r>
        <w:t>4 Aikataulu ja työn organisointi</w:t>
      </w:r>
    </w:p>
    <w:p w14:paraId="2F5EC215" w14:textId="77777777" w:rsidR="00D2349A" w:rsidRDefault="009077A7">
      <w:pPr>
        <w:spacing w:after="100" w:line="264" w:lineRule="auto"/>
      </w:pPr>
      <w:r>
        <w:t>5 Testaus ja riskien hallinta</w:t>
      </w:r>
    </w:p>
    <w:p w14:paraId="6148634A" w14:textId="77777777" w:rsidR="00D2349A" w:rsidRDefault="009077A7">
      <w:pPr>
        <w:spacing w:after="100" w:line="264" w:lineRule="auto"/>
      </w:pPr>
      <w:r>
        <w:t>6 Projektin seuranta ja palautus</w:t>
      </w:r>
    </w:p>
    <w:p w14:paraId="3115E88C" w14:textId="77777777" w:rsidR="00D2349A" w:rsidRDefault="009077A7">
      <w:pPr>
        <w:spacing w:after="100" w:line="264" w:lineRule="auto"/>
      </w:pPr>
      <w:r>
        <w:t>Liite 1 Projektin käynnistäminen</w:t>
      </w:r>
    </w:p>
    <w:p w14:paraId="30871475" w14:textId="77777777" w:rsidR="00D2349A" w:rsidRDefault="009077A7">
      <w:pPr>
        <w:spacing w:after="100" w:line="264" w:lineRule="auto"/>
      </w:pPr>
      <w:r>
        <w:t>Lähteet</w:t>
      </w:r>
    </w:p>
    <w:p w14:paraId="49289EED" w14:textId="77777777" w:rsidR="00D2349A" w:rsidRDefault="009077A7">
      <w:pPr>
        <w:pStyle w:val="Otsikko1"/>
        <w:pageBreakBefore/>
      </w:pPr>
      <w:r>
        <w:lastRenderedPageBreak/>
        <w:t>1 Tavoite ja rajaus</w:t>
      </w:r>
    </w:p>
    <w:p w14:paraId="3665BC72" w14:textId="77777777" w:rsidR="00D2349A" w:rsidRDefault="009077A7">
      <w:r>
        <w:t>Reseptit ja ruokaideat hajautuvat helposti eri palveluihin. Projektin tavoitteena on koota reseptien etsiminen ja kiinnostavien ohjeiden tallentaminen yhteen helppokäyttöiseen sovellukseen. Kohderyhmänä ovat kotona ruokaa valmistavat käyttäjät, jotka haluavat löytää ruokaideoita ja palata suosikkeihinsa nopeasti.</w:t>
      </w:r>
    </w:p>
    <w:p w14:paraId="77FB2CCA" w14:textId="77777777" w:rsidR="00D2349A" w:rsidRDefault="009077A7">
      <w:r>
        <w:t>Oppimistavoitteeni ovat käyttäjäpolkujen suunnittelu, komponentteihin perustuvan käyttöliittymän toteutus, ulkoisen API-rajapinnan käyttö sekä syötteiden, virhetilanteiden ja responsiivisuuden testaaminen. Toteutan työn tässä suunnitelmassa yksilöprojektina.</w:t>
      </w:r>
    </w:p>
    <w:tbl>
      <w:tblPr>
        <w:tblW w:w="0" w:type="auto"/>
        <w:jc w:val="center"/>
        <w:tblLayout w:type="fixed"/>
        <w:tblLook w:val="04A0" w:firstRow="1" w:lastRow="0" w:firstColumn="1" w:lastColumn="0" w:noHBand="0" w:noVBand="1"/>
      </w:tblPr>
      <w:tblGrid>
        <w:gridCol w:w="2551"/>
        <w:gridCol w:w="5669"/>
      </w:tblGrid>
      <w:tr w:rsidR="00D2349A" w14:paraId="5A6D94AE"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79F2373E" w14:textId="77777777" w:rsidR="00D2349A" w:rsidRDefault="009077A7">
            <w:pPr>
              <w:spacing w:after="0" w:line="264" w:lineRule="auto"/>
              <w:jc w:val="left"/>
            </w:pPr>
            <w:r>
              <w:rPr>
                <w:b/>
                <w:sz w:val="21"/>
              </w:rPr>
              <w:t>Ensimmäisen version toiminto</w:t>
            </w:r>
          </w:p>
        </w:tc>
        <w:tc>
          <w:tcPr>
            <w:tcW w:w="5669"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5C3E3B16" w14:textId="77777777" w:rsidR="00D2349A" w:rsidRDefault="009077A7">
            <w:pPr>
              <w:spacing w:after="0" w:line="264" w:lineRule="auto"/>
              <w:jc w:val="left"/>
            </w:pPr>
            <w:r>
              <w:rPr>
                <w:b/>
                <w:sz w:val="21"/>
              </w:rPr>
              <w:t>Valmistumiskriteeri</w:t>
            </w:r>
          </w:p>
        </w:tc>
      </w:tr>
      <w:tr w:rsidR="00D2349A" w14:paraId="578DEB5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EDC14F" w14:textId="77777777" w:rsidR="00D2349A" w:rsidRDefault="009077A7">
            <w:pPr>
              <w:spacing w:after="0" w:line="264" w:lineRule="auto"/>
              <w:jc w:val="left"/>
            </w:pPr>
            <w:r>
              <w:rPr>
                <w:sz w:val="21"/>
              </w:rPr>
              <w:t>Reseptihaku</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1DD555" w14:textId="77777777" w:rsidR="00D2349A" w:rsidRDefault="009077A7">
            <w:pPr>
              <w:spacing w:after="0" w:line="264" w:lineRule="auto"/>
              <w:jc w:val="left"/>
            </w:pPr>
            <w:r>
              <w:rPr>
                <w:sz w:val="21"/>
              </w:rPr>
              <w:t>Nimihaku näyttää tulokset tai ymmärrettävän ilmoituksen siitä, ettei tuloksia löytynyt.</w:t>
            </w:r>
          </w:p>
        </w:tc>
      </w:tr>
      <w:tr w:rsidR="00D2349A" w14:paraId="21F320B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8AD4DA" w14:textId="77777777" w:rsidR="00D2349A" w:rsidRDefault="009077A7">
            <w:pPr>
              <w:spacing w:after="0" w:line="264" w:lineRule="auto"/>
              <w:jc w:val="left"/>
            </w:pPr>
            <w:r>
              <w:rPr>
                <w:sz w:val="21"/>
              </w:rPr>
              <w:t>Kategorioiden selaaminen</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14A462" w14:textId="77777777" w:rsidR="00D2349A" w:rsidRDefault="009077A7">
            <w:pPr>
              <w:spacing w:after="0" w:line="264" w:lineRule="auto"/>
              <w:jc w:val="left"/>
            </w:pPr>
            <w:r>
              <w:rPr>
                <w:sz w:val="21"/>
              </w:rPr>
              <w:t>Kategorian valinta näyttää siihen kuuluvat reseptit. Valinnan voi tyhjentää.</w:t>
            </w:r>
          </w:p>
        </w:tc>
      </w:tr>
      <w:tr w:rsidR="00D2349A" w14:paraId="102DDFB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3BC409" w14:textId="77777777" w:rsidR="00D2349A" w:rsidRDefault="009077A7">
            <w:pPr>
              <w:spacing w:after="0" w:line="264" w:lineRule="auto"/>
              <w:jc w:val="left"/>
            </w:pPr>
            <w:r>
              <w:rPr>
                <w:sz w:val="21"/>
              </w:rPr>
              <w:t>Reseptin tiedot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DC4ACA" w14:textId="77777777" w:rsidR="00D2349A" w:rsidRDefault="009077A7">
            <w:pPr>
              <w:spacing w:after="0" w:line="264" w:lineRule="auto"/>
              <w:jc w:val="left"/>
            </w:pPr>
            <w:r>
              <w:rPr>
                <w:sz w:val="21"/>
              </w:rPr>
              <w:t>Valittu resepti näyttää nimen, kuvan, saatavilla olevat ainesosat ja määrät sekä valmistusohjeen.</w:t>
            </w:r>
          </w:p>
        </w:tc>
      </w:tr>
      <w:tr w:rsidR="00D2349A" w14:paraId="03C2BF1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ECD330" w14:textId="77777777" w:rsidR="00D2349A" w:rsidRDefault="009077A7">
            <w:pPr>
              <w:spacing w:after="0" w:line="264" w:lineRule="auto"/>
              <w:jc w:val="left"/>
            </w:pPr>
            <w:r>
              <w:rPr>
                <w:sz w:val="21"/>
              </w:rPr>
              <w:t>Suosikit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6EB280" w14:textId="77777777" w:rsidR="00D2349A" w:rsidRDefault="009077A7">
            <w:pPr>
              <w:spacing w:after="0" w:line="264" w:lineRule="auto"/>
              <w:jc w:val="left"/>
            </w:pPr>
            <w:r>
              <w:rPr>
                <w:sz w:val="21"/>
              </w:rPr>
              <w:t>Reseptin voi lisätä ja poistaa. Suosikit säilyvät samalla selaimella sivun uudelleenlatauksen jälkeen.</w:t>
            </w:r>
          </w:p>
        </w:tc>
      </w:tr>
      <w:tr w:rsidR="00D2349A" w14:paraId="34F75BA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292F5D" w14:textId="77777777" w:rsidR="00D2349A" w:rsidRDefault="009077A7">
            <w:pPr>
              <w:spacing w:after="0" w:line="264" w:lineRule="auto"/>
              <w:jc w:val="left"/>
            </w:pPr>
            <w:r>
              <w:rPr>
                <w:sz w:val="21"/>
              </w:rPr>
              <w:t>Käyttöliittymän tilat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0AFF78" w14:textId="77777777" w:rsidR="00D2349A" w:rsidRDefault="009077A7">
            <w:pPr>
              <w:spacing w:after="0" w:line="264" w:lineRule="auto"/>
              <w:jc w:val="left"/>
            </w:pPr>
            <w:r>
              <w:rPr>
                <w:sz w:val="21"/>
              </w:rPr>
              <w:t>Lataus, tyhjä tulos, tyhjä suosikkilista ja yhteysvirhe käsitellään erikseen.</w:t>
            </w:r>
          </w:p>
        </w:tc>
      </w:tr>
      <w:tr w:rsidR="00D2349A" w14:paraId="3A1DFFE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843DA9" w14:textId="77777777" w:rsidR="00D2349A" w:rsidRDefault="009077A7">
            <w:pPr>
              <w:spacing w:after="0" w:line="264" w:lineRule="auto"/>
              <w:jc w:val="left"/>
            </w:pPr>
            <w:r>
              <w:rPr>
                <w:sz w:val="21"/>
              </w:rPr>
              <w:t>Responsiivisuus</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3E3903" w14:textId="77777777" w:rsidR="00D2349A" w:rsidRDefault="009077A7">
            <w:pPr>
              <w:spacing w:after="0" w:line="264" w:lineRule="auto"/>
              <w:jc w:val="left"/>
            </w:pPr>
            <w:r>
              <w:rPr>
                <w:sz w:val="21"/>
              </w:rPr>
              <w:t>Päätoiminnot ovat käytettävissä puhelimella ja tietokoneella ilman vaakavieritystä.</w:t>
            </w:r>
          </w:p>
        </w:tc>
      </w:tr>
    </w:tbl>
    <w:p w14:paraId="2BEF3CA0" w14:textId="77777777" w:rsidR="00D2349A" w:rsidRDefault="00D2349A">
      <w:pPr>
        <w:spacing w:after="0"/>
      </w:pPr>
    </w:p>
    <w:p w14:paraId="13F59BB2" w14:textId="77777777" w:rsidR="00D2349A" w:rsidRDefault="009077A7">
      <w:pPr>
        <w:pStyle w:val="Otsikko2"/>
      </w:pPr>
      <w:r>
        <w:t>Rajauksen ulkopuolelle jäävät ominaisuudet</w:t>
      </w:r>
    </w:p>
    <w:p w14:paraId="5062BFC6" w14:textId="77777777" w:rsidR="00D2349A" w:rsidRDefault="009077A7">
      <w:r>
        <w:t>Ensimmäiseen versioon eivät kuulu kirjautuminen, käyttäjätilit, oma tietokanta, oma backend, tekoälytoiminnot, ravintoarvolaskenta, viikkosuunnitelma tai ostoslista. Omien reseptien lisääminen on ensisijainen jatkokehitysidea. Sitä harkitaan vasta, kun kurssiversio on testattu ja dokumentoitu.</w:t>
      </w:r>
    </w:p>
    <w:p w14:paraId="7763ED09" w14:textId="77777777" w:rsidR="00D2349A" w:rsidRDefault="009077A7">
      <w:r>
        <w:t>Käyttöliittymän tekstit suunnitellaan suomeksi. API:n reseptisisältö näytetään sen alkuperäisellä kielellä, käytännössä pääosin englanniksi. Hakukentän ohje kertoo, että reseptiä haetaan englanninkielisellä nimellä. Käännöstoimintoa ei luvata kurssiversioon.</w:t>
      </w:r>
    </w:p>
    <w:p w14:paraId="4F8977DE" w14:textId="77777777" w:rsidR="00D2349A" w:rsidRDefault="009077A7">
      <w:pPr>
        <w:pStyle w:val="Otsikko1"/>
        <w:pageBreakBefore/>
      </w:pPr>
      <w:r>
        <w:lastRenderedPageBreak/>
        <w:t>2 Käyttäjäpolut ja käyttöliittymä</w:t>
      </w:r>
    </w:p>
    <w:p w14:paraId="67C85464" w14:textId="77777777" w:rsidR="00D2349A" w:rsidRDefault="009077A7">
      <w:r>
        <w:t>Pääkäyttäjäpolku on reseptin hakeminen, reseptin avaaminen, suosikiksi tallentaminen ja saman reseptin löytäminen myöhemmin suosikeista. Suunnittelen polun ensin Figmassa ja toteutan sen tämän jälkeen sovellukseen.</w:t>
      </w:r>
    </w:p>
    <w:tbl>
      <w:tblPr>
        <w:tblW w:w="0" w:type="auto"/>
        <w:jc w:val="center"/>
        <w:tblLayout w:type="fixed"/>
        <w:tblLook w:val="04A0" w:firstRow="1" w:lastRow="0" w:firstColumn="1" w:lastColumn="0" w:noHBand="0" w:noVBand="1"/>
      </w:tblPr>
      <w:tblGrid>
        <w:gridCol w:w="2551"/>
        <w:gridCol w:w="5669"/>
      </w:tblGrid>
      <w:tr w:rsidR="00D2349A" w14:paraId="20C25541"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0B5A6AE1" w14:textId="77777777" w:rsidR="00D2349A" w:rsidRDefault="009077A7">
            <w:pPr>
              <w:spacing w:after="0" w:line="264" w:lineRule="auto"/>
              <w:jc w:val="left"/>
            </w:pPr>
            <w:r>
              <w:rPr>
                <w:b/>
                <w:sz w:val="21"/>
              </w:rPr>
              <w:t>Näkymä</w:t>
            </w:r>
          </w:p>
        </w:tc>
        <w:tc>
          <w:tcPr>
            <w:tcW w:w="5669"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26C2F875" w14:textId="77777777" w:rsidR="00D2349A" w:rsidRDefault="009077A7">
            <w:pPr>
              <w:spacing w:after="0" w:line="264" w:lineRule="auto"/>
              <w:jc w:val="left"/>
            </w:pPr>
            <w:r>
              <w:rPr>
                <w:b/>
                <w:sz w:val="21"/>
              </w:rPr>
              <w:t>Sisältö ja käyttäjän toiminta</w:t>
            </w:r>
          </w:p>
        </w:tc>
      </w:tr>
      <w:tr w:rsidR="00D2349A" w14:paraId="7F874AF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4D73A8" w14:textId="77777777" w:rsidR="00D2349A" w:rsidRDefault="009077A7">
            <w:pPr>
              <w:spacing w:after="0" w:line="264" w:lineRule="auto"/>
              <w:jc w:val="left"/>
            </w:pPr>
            <w:r>
              <w:rPr>
                <w:sz w:val="21"/>
              </w:rPr>
              <w:t>Etusivu ja reseptihaku</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5AD416" w14:textId="77777777" w:rsidR="00D2349A" w:rsidRDefault="009077A7">
            <w:pPr>
              <w:spacing w:after="0" w:line="264" w:lineRule="auto"/>
              <w:jc w:val="left"/>
            </w:pPr>
            <w:r>
              <w:rPr>
                <w:sz w:val="21"/>
              </w:rPr>
              <w:t>Hakukenttä, lyhyt käyttöohje, kategoriavalinta ja reseptikortit. Hakutulokset näkyvät samalla sivulla.</w:t>
            </w:r>
          </w:p>
        </w:tc>
      </w:tr>
      <w:tr w:rsidR="00D2349A" w14:paraId="14D0EE6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5328E5" w14:textId="77777777" w:rsidR="00D2349A" w:rsidRDefault="009077A7">
            <w:pPr>
              <w:spacing w:after="0" w:line="264" w:lineRule="auto"/>
              <w:jc w:val="left"/>
            </w:pPr>
            <w:r>
              <w:rPr>
                <w:sz w:val="21"/>
              </w:rPr>
              <w:t>Reseptin tiedot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5479CA" w14:textId="77777777" w:rsidR="00D2349A" w:rsidRDefault="009077A7">
            <w:pPr>
              <w:spacing w:after="0" w:line="264" w:lineRule="auto"/>
              <w:jc w:val="left"/>
            </w:pPr>
            <w:r>
              <w:rPr>
                <w:sz w:val="21"/>
              </w:rPr>
              <w:t>Kuva, nimi, kategoria, ainesosat, valmistusohje, suosikkipainike ja paluu edelliseen näkymään.</w:t>
            </w:r>
          </w:p>
        </w:tc>
      </w:tr>
      <w:tr w:rsidR="00D2349A" w14:paraId="6B7FF250"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5601B1" w14:textId="77777777" w:rsidR="00D2349A" w:rsidRDefault="009077A7">
            <w:pPr>
              <w:spacing w:after="0" w:line="264" w:lineRule="auto"/>
              <w:jc w:val="left"/>
            </w:pPr>
            <w:r>
              <w:rPr>
                <w:sz w:val="21"/>
              </w:rPr>
              <w:t>Suosikit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8B9FD8" w14:textId="77777777" w:rsidR="00D2349A" w:rsidRDefault="009077A7">
            <w:pPr>
              <w:spacing w:after="0" w:line="264" w:lineRule="auto"/>
              <w:jc w:val="left"/>
            </w:pPr>
            <w:r>
              <w:rPr>
                <w:sz w:val="21"/>
              </w:rPr>
              <w:t>Tallennettujen reseptien kortit, reseptin avaaminen ja poistaminen suosikeista. Tyhjälle listalle oma ohje.</w:t>
            </w:r>
          </w:p>
        </w:tc>
      </w:tr>
    </w:tbl>
    <w:p w14:paraId="267FE6E4" w14:textId="77777777" w:rsidR="00D2349A" w:rsidRDefault="00D2349A">
      <w:pPr>
        <w:spacing w:after="0"/>
      </w:pPr>
    </w:p>
    <w:p w14:paraId="13C98E2D" w14:textId="77777777" w:rsidR="00D2349A" w:rsidRDefault="009077A7">
      <w:pPr>
        <w:pStyle w:val="Otsikko2"/>
      </w:pPr>
      <w:r>
        <w:t>Käyttäjätarinat</w:t>
      </w:r>
    </w:p>
    <w:p w14:paraId="3660038E" w14:textId="77777777" w:rsidR="00D2349A" w:rsidRDefault="009077A7">
      <w:r>
        <w:t>• Käyttäjänä haluan hakea reseptiä nimellä, jotta löydän idean seuraavaksi ateriaksi.</w:t>
      </w:r>
    </w:p>
    <w:p w14:paraId="1C7522B3" w14:textId="77777777" w:rsidR="00D2349A" w:rsidRDefault="009077A7">
      <w:r>
        <w:t>• Käyttäjänä haluan selata kategorioita, jotta voin etsiä ruokaa myös ilman tarkkaa reseptin nimeä.</w:t>
      </w:r>
    </w:p>
    <w:p w14:paraId="54C0E4C6" w14:textId="77777777" w:rsidR="00D2349A" w:rsidRDefault="009077A7">
      <w:r>
        <w:t>• Käyttäjänä haluan nähdä ainesosat ja valmistusohjeen samassa näkymässä, jotta voin valmistaa ruoan.</w:t>
      </w:r>
    </w:p>
    <w:p w14:paraId="07155F2B" w14:textId="77777777" w:rsidR="00D2349A" w:rsidRDefault="009077A7">
      <w:r>
        <w:t>• Käyttäjänä haluan tallentaa ja poistaa suosikkeja, jotta kokoelmani pysyy hyödyllisenä.</w:t>
      </w:r>
    </w:p>
    <w:p w14:paraId="59F0A2ED" w14:textId="77777777" w:rsidR="00D2349A" w:rsidRDefault="009077A7">
      <w:r>
        <w:t>• Käyttäjänä haluan ymmärtää, latautuuko sisältö vai epäonnistuiko haku, jotta tiedän mitä tehdä seuraavaksi.</w:t>
      </w:r>
    </w:p>
    <w:p w14:paraId="7FA741AC" w14:textId="77777777" w:rsidR="00D2349A" w:rsidRDefault="009077A7">
      <w:pPr>
        <w:pStyle w:val="Otsikko2"/>
      </w:pPr>
      <w:r>
        <w:t>Figma ja käytettävyyden periaatteet</w:t>
      </w:r>
    </w:p>
    <w:p w14:paraId="4E8F730C" w14:textId="77777777" w:rsidR="00D2349A" w:rsidRDefault="009077A7">
      <w:r>
        <w:t>Teen ensin rautalankamallit kolmesta päänäkymästä. Sen jälkeen määrittelen värit, typografian, välit ja uudelleenkäytettävät komponentit: navigaatio, hakukenttä, painike, reseptikortti, kategoriavalinta ja tilaviestit. Suunnittelen sekä noin 390 pikselin mobiilinäkymät että noin 1440 pikselin työpöytänäkymät.</w:t>
      </w:r>
    </w:p>
    <w:p w14:paraId="703D6E18" w14:textId="77777777" w:rsidR="00D2349A" w:rsidRDefault="009077A7">
      <w:r>
        <w:t>Klikattava prototyyppi kattaa pääkäyttäjäpolun ja esimerkit tyhjästä tuloksesta sekä virheestä. Toteutuksessa huomioin näppäimistökäytön, näkyvän kohdistuksen, kenttien nimilaput, kuvien tekstivastineet ja luettavan kontrastin. Suosikin tilaa ilmaistaan myös tekstillä tai saavutettavalla nimellä.</w:t>
      </w:r>
    </w:p>
    <w:p w14:paraId="7FB58DA5" w14:textId="77777777" w:rsidR="00D2349A" w:rsidRDefault="009077A7">
      <w:pPr>
        <w:pStyle w:val="Otsikko1"/>
        <w:pageBreakBefore/>
      </w:pPr>
      <w:r>
        <w:lastRenderedPageBreak/>
        <w:t>3 Tekninen toteutus ja kehitysympäristö</w:t>
      </w:r>
    </w:p>
    <w:tbl>
      <w:tblPr>
        <w:tblW w:w="0" w:type="auto"/>
        <w:jc w:val="center"/>
        <w:tblLayout w:type="fixed"/>
        <w:tblLook w:val="04A0" w:firstRow="1" w:lastRow="0" w:firstColumn="1" w:lastColumn="0" w:noHBand="0" w:noVBand="1"/>
      </w:tblPr>
      <w:tblGrid>
        <w:gridCol w:w="2551"/>
        <w:gridCol w:w="5669"/>
      </w:tblGrid>
      <w:tr w:rsidR="00D2349A" w14:paraId="2D63C67E"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7307E7C0" w14:textId="77777777" w:rsidR="00D2349A" w:rsidRDefault="009077A7">
            <w:pPr>
              <w:spacing w:after="0" w:line="264" w:lineRule="auto"/>
              <w:jc w:val="left"/>
            </w:pPr>
            <w:r>
              <w:rPr>
                <w:b/>
                <w:sz w:val="21"/>
              </w:rPr>
              <w:t>Osa</w:t>
            </w:r>
          </w:p>
        </w:tc>
        <w:tc>
          <w:tcPr>
            <w:tcW w:w="5669"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1152B7D9" w14:textId="77777777" w:rsidR="00D2349A" w:rsidRDefault="009077A7">
            <w:pPr>
              <w:spacing w:after="0" w:line="264" w:lineRule="auto"/>
              <w:jc w:val="left"/>
            </w:pPr>
            <w:r>
              <w:rPr>
                <w:b/>
                <w:sz w:val="21"/>
              </w:rPr>
              <w:t>Suunniteltu ratkaisu</w:t>
            </w:r>
          </w:p>
        </w:tc>
      </w:tr>
      <w:tr w:rsidR="00D2349A" w14:paraId="67A2A80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C28E43" w14:textId="77777777" w:rsidR="00D2349A" w:rsidRDefault="009077A7">
            <w:pPr>
              <w:spacing w:after="0" w:line="264" w:lineRule="auto"/>
              <w:jc w:val="left"/>
            </w:pPr>
            <w:r>
              <w:rPr>
                <w:sz w:val="21"/>
              </w:rPr>
              <w:t>Suunnittelu</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D88CEA" w14:textId="77777777" w:rsidR="00D2349A" w:rsidRDefault="009077A7">
            <w:pPr>
              <w:spacing w:after="0" w:line="264" w:lineRule="auto"/>
              <w:jc w:val="left"/>
            </w:pPr>
            <w:r>
              <w:rPr>
                <w:sz w:val="21"/>
              </w:rPr>
              <w:t>Figma ja klikattava prototyyppi</w:t>
            </w:r>
          </w:p>
        </w:tc>
      </w:tr>
      <w:tr w:rsidR="00D2349A" w14:paraId="4D0AE280"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15D9A8" w14:textId="77777777" w:rsidR="00D2349A" w:rsidRDefault="009077A7">
            <w:pPr>
              <w:spacing w:after="0" w:line="264" w:lineRule="auto"/>
              <w:jc w:val="left"/>
            </w:pPr>
            <w:r>
              <w:rPr>
                <w:sz w:val="21"/>
              </w:rPr>
              <w:t>Käyttöliittymä</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4BE130" w14:textId="77777777" w:rsidR="00D2349A" w:rsidRDefault="009077A7">
            <w:pPr>
              <w:spacing w:after="0" w:line="264" w:lineRule="auto"/>
              <w:jc w:val="left"/>
            </w:pPr>
            <w:r>
              <w:rPr>
                <w:sz w:val="21"/>
              </w:rPr>
              <w:t>React, Vite, JavaScript ja tavallinen CSS</w:t>
            </w:r>
          </w:p>
        </w:tc>
      </w:tr>
      <w:tr w:rsidR="00D2349A" w14:paraId="1AFBADD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A03047" w14:textId="77777777" w:rsidR="00D2349A" w:rsidRDefault="009077A7">
            <w:pPr>
              <w:spacing w:after="0" w:line="264" w:lineRule="auto"/>
              <w:jc w:val="left"/>
            </w:pPr>
            <w:r>
              <w:rPr>
                <w:sz w:val="21"/>
              </w:rPr>
              <w:t>Reseptitiedot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68DD39" w14:textId="77777777" w:rsidR="00D2349A" w:rsidRDefault="009077A7">
            <w:pPr>
              <w:spacing w:after="0" w:line="264" w:lineRule="auto"/>
              <w:jc w:val="left"/>
            </w:pPr>
            <w:r>
              <w:rPr>
                <w:sz w:val="21"/>
              </w:rPr>
              <w:t>TheMealDB V1 ja selaimen fetch-kutsut</w:t>
            </w:r>
          </w:p>
        </w:tc>
      </w:tr>
      <w:tr w:rsidR="00D2349A" w14:paraId="24424026"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492504" w14:textId="77777777" w:rsidR="00D2349A" w:rsidRDefault="009077A7">
            <w:pPr>
              <w:spacing w:after="0" w:line="264" w:lineRule="auto"/>
              <w:jc w:val="left"/>
            </w:pPr>
            <w:r>
              <w:rPr>
                <w:sz w:val="21"/>
              </w:rPr>
              <w:t>Suosikit</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1DD35C" w14:textId="77777777" w:rsidR="00D2349A" w:rsidRDefault="009077A7">
            <w:pPr>
              <w:spacing w:after="0" w:line="264" w:lineRule="auto"/>
              <w:jc w:val="left"/>
            </w:pPr>
            <w:r>
              <w:rPr>
                <w:sz w:val="21"/>
              </w:rPr>
              <w:t>Selaimen localStorage</w:t>
            </w:r>
          </w:p>
        </w:tc>
      </w:tr>
      <w:tr w:rsidR="00D2349A" w14:paraId="7177BB8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A3AF79" w14:textId="77777777" w:rsidR="00D2349A" w:rsidRDefault="009077A7">
            <w:pPr>
              <w:spacing w:after="0" w:line="264" w:lineRule="auto"/>
              <w:jc w:val="left"/>
            </w:pPr>
            <w:r>
              <w:rPr>
                <w:sz w:val="21"/>
              </w:rPr>
              <w:t>Versionhallinta</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8F7B3D" w14:textId="77777777" w:rsidR="00D2349A" w:rsidRDefault="009077A7">
            <w:pPr>
              <w:spacing w:after="0" w:line="264" w:lineRule="auto"/>
              <w:jc w:val="left"/>
            </w:pPr>
            <w:r>
              <w:rPr>
                <w:sz w:val="21"/>
              </w:rPr>
              <w:t>Git ja julkinen GitHub-repositorio</w:t>
            </w:r>
          </w:p>
        </w:tc>
      </w:tr>
      <w:tr w:rsidR="00D2349A" w14:paraId="238063F0"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625196" w14:textId="77777777" w:rsidR="00D2349A" w:rsidRDefault="009077A7">
            <w:pPr>
              <w:spacing w:after="0" w:line="264" w:lineRule="auto"/>
              <w:jc w:val="left"/>
            </w:pPr>
            <w:r>
              <w:rPr>
                <w:sz w:val="21"/>
              </w:rPr>
              <w:t>Tehtävien seuranta</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E0A0A9" w14:textId="77777777" w:rsidR="00D2349A" w:rsidRDefault="009077A7">
            <w:pPr>
              <w:spacing w:after="0" w:line="264" w:lineRule="auto"/>
              <w:jc w:val="left"/>
            </w:pPr>
            <w:r>
              <w:rPr>
                <w:sz w:val="21"/>
              </w:rPr>
              <w:t>Todoist sekä tarvittaessa julkinen GitHub Projects</w:t>
            </w:r>
          </w:p>
        </w:tc>
      </w:tr>
      <w:tr w:rsidR="00D2349A" w14:paraId="00595EFF"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86C170" w14:textId="77777777" w:rsidR="00D2349A" w:rsidRDefault="009077A7">
            <w:pPr>
              <w:spacing w:after="0" w:line="264" w:lineRule="auto"/>
              <w:jc w:val="left"/>
            </w:pPr>
            <w:r>
              <w:rPr>
                <w:sz w:val="21"/>
              </w:rPr>
              <w:t>Kehitys ja julkaisu</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B79199" w14:textId="77777777" w:rsidR="00D2349A" w:rsidRDefault="009077A7">
            <w:pPr>
              <w:spacing w:after="0" w:line="264" w:lineRule="auto"/>
              <w:jc w:val="left"/>
            </w:pPr>
            <w:r>
              <w:rPr>
                <w:sz w:val="21"/>
              </w:rPr>
              <w:t>VS Code ja Node.js paikallisesti; Bokxi tai kurssille soveltuva vastaava julkaisuympäristö</w:t>
            </w:r>
          </w:p>
        </w:tc>
      </w:tr>
      <w:tr w:rsidR="00D2349A" w14:paraId="10A3562F"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9E09E4" w14:textId="77777777" w:rsidR="00D2349A" w:rsidRDefault="009077A7">
            <w:pPr>
              <w:spacing w:after="0" w:line="264" w:lineRule="auto"/>
              <w:jc w:val="left"/>
            </w:pPr>
            <w:r>
              <w:rPr>
                <w:sz w:val="21"/>
              </w:rPr>
              <w:t>Testaus</w:t>
            </w:r>
          </w:p>
        </w:tc>
        <w:tc>
          <w:tcPr>
            <w:tcW w:w="56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EE64F1" w14:textId="77777777" w:rsidR="00D2349A" w:rsidRDefault="009077A7">
            <w:pPr>
              <w:spacing w:after="0" w:line="264" w:lineRule="auto"/>
              <w:jc w:val="left"/>
            </w:pPr>
            <w:r>
              <w:rPr>
                <w:sz w:val="21"/>
              </w:rPr>
              <w:t>Manuaalinen testaus ja mahdollisuuksien mukaan Playwright</w:t>
            </w:r>
          </w:p>
        </w:tc>
      </w:tr>
    </w:tbl>
    <w:p w14:paraId="652DFA73" w14:textId="77777777" w:rsidR="00D2349A" w:rsidRDefault="00D2349A">
      <w:pPr>
        <w:spacing w:after="0"/>
      </w:pPr>
    </w:p>
    <w:p w14:paraId="2FEE0284" w14:textId="77777777" w:rsidR="00D2349A" w:rsidRDefault="009077A7">
      <w:r>
        <w:t>Selain hakee reseptit TheMealDB-rajapinnasta ja näyttää ne React-komponenteissa. Oma Node.js-palvelin ei ole välttämätön ensimmäisessä versiossa: Node.js toimii kehitystyökalujen ajoympäristönä. Rajapintakutsut ja suosikkien tallennus erotetaan käyttöliittymäkomponenteista, jotta toteutusta voi myöhemmin laajentaa.</w:t>
      </w:r>
    </w:p>
    <w:p w14:paraId="58E35BA4" w14:textId="77777777" w:rsidR="00D2349A" w:rsidRDefault="009077A7">
      <w:r>
        <w:t>TheMealDB:n dokumentaatio tarjoaa nimihakua, ID-hakua ja kategoriasuodatusta. Testiavain 1 on tarkoitettu kehitykseen ja opetuskäyttöön. Julkaisuehdot tarkistetaan ennen kurssikäyttöä laajempaa julkaisua. (TheMealDB, ei pvm.)</w:t>
      </w:r>
    </w:p>
    <w:p w14:paraId="253F8CAE" w14:textId="77777777" w:rsidR="00D2349A" w:rsidRDefault="009077A7">
      <w:r>
        <w:t>Nimihaku ja kategoriaselaus toteutetaan selkeinä vaihtoehtoisina hakutapoina. Kategorian vaihtaminen tyhjentää nimihakukentän, ja nimihaku poistaa kategoriavalinnan. Näin käyttöliittymä ei lupaa sellaista yhdistelmähakua, jota ei ole toteutettu. Kategoriatuloksen tarkat tiedot haetaan reseptin avaamisen yhteydessä.</w:t>
      </w:r>
    </w:p>
    <w:p w14:paraId="1204AA7B" w14:textId="77777777" w:rsidR="00D2349A" w:rsidRDefault="009077A7">
      <w:r>
        <w:t>Suosikeista tallennetaan ensisijaisesti reseptin tunniste ja kortin perustiedot. Reseptin tarkat tiedot haetaan verkosta. Suosikit ovat selain- ja laitekohtaisia, eivät synkronoidu ja voivat kadota selaimen tietoja tyhjennettäessä. Tämä kerrotaan suosikkinäkymässä.</w:t>
      </w:r>
    </w:p>
    <w:p w14:paraId="580CFE29" w14:textId="77777777" w:rsidR="00D2349A" w:rsidRDefault="009077A7">
      <w:r>
        <w:t>Ensimmäisen viikon teknisessä kokeessa tarkistan API-vastaukset, tarvittavat kentät ja pyynnön toimivuuden selaimesta. Julkaisuympäristö valitaan ja pieni testiversio julkaistaan varhain, jotta ympäristöongelmat eivät jää loppuvaiheeseen.</w:t>
      </w:r>
    </w:p>
    <w:p w14:paraId="057F3DB2" w14:textId="77777777" w:rsidR="00D2349A" w:rsidRDefault="009077A7">
      <w:pPr>
        <w:pStyle w:val="Otsikko1"/>
        <w:pageBreakBefore/>
      </w:pPr>
      <w:r>
        <w:lastRenderedPageBreak/>
        <w:t>4 Aikataulu ja työn organisointi</w:t>
      </w:r>
    </w:p>
    <w:p w14:paraId="7D6E7E1F" w14:textId="77777777" w:rsidR="00D2349A" w:rsidRDefault="009077A7">
      <w:r>
        <w:t>Tavoittelen noin 60–80 tunnin työmäärää. Arvio on oma työskentelybudjetti, ei kurssin vahvistettu tuntivaatimus. Varaan tavallisesti kaksi työskentelykertaa viikossa ja tarkistan etenemisen viikon lopussa. Päivitän arviota toteutuneiden tuntien perusteella.</w:t>
      </w:r>
    </w:p>
    <w:tbl>
      <w:tblPr>
        <w:tblW w:w="0" w:type="auto"/>
        <w:jc w:val="center"/>
        <w:tblLayout w:type="fixed"/>
        <w:tblLook w:val="04A0" w:firstRow="1" w:lastRow="0" w:firstColumn="1" w:lastColumn="0" w:noHBand="0" w:noVBand="1"/>
      </w:tblPr>
      <w:tblGrid>
        <w:gridCol w:w="1757"/>
        <w:gridCol w:w="5443"/>
        <w:gridCol w:w="1020"/>
      </w:tblGrid>
      <w:tr w:rsidR="00D2349A" w14:paraId="372A7FBD"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12E96EC4" w14:textId="77777777" w:rsidR="00D2349A" w:rsidRDefault="009077A7">
            <w:pPr>
              <w:spacing w:after="0" w:line="264" w:lineRule="auto"/>
              <w:jc w:val="left"/>
            </w:pPr>
            <w:r>
              <w:rPr>
                <w:b/>
                <w:sz w:val="21"/>
              </w:rPr>
              <w:t>Ajankohta</w:t>
            </w:r>
          </w:p>
        </w:tc>
        <w:tc>
          <w:tcPr>
            <w:tcW w:w="5443"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204B004A" w14:textId="77777777" w:rsidR="00D2349A" w:rsidRDefault="009077A7">
            <w:pPr>
              <w:spacing w:after="0" w:line="264" w:lineRule="auto"/>
              <w:jc w:val="left"/>
            </w:pPr>
            <w:r>
              <w:rPr>
                <w:b/>
                <w:sz w:val="21"/>
              </w:rPr>
              <w:t>Vaihe ja valmis tuotos</w:t>
            </w:r>
          </w:p>
        </w:tc>
        <w:tc>
          <w:tcPr>
            <w:tcW w:w="1020"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7856DB5D" w14:textId="77777777" w:rsidR="00D2349A" w:rsidRDefault="009077A7">
            <w:pPr>
              <w:spacing w:after="0" w:line="264" w:lineRule="auto"/>
              <w:jc w:val="left"/>
            </w:pPr>
            <w:r>
              <w:rPr>
                <w:b/>
                <w:sz w:val="21"/>
              </w:rPr>
              <w:t>Arvio</w:t>
            </w:r>
          </w:p>
        </w:tc>
      </w:tr>
      <w:tr w:rsidR="00D2349A" w14:paraId="1ED2802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73405C" w14:textId="77777777" w:rsidR="00D2349A" w:rsidRDefault="009077A7">
            <w:pPr>
              <w:spacing w:after="0" w:line="264" w:lineRule="auto"/>
              <w:jc w:val="left"/>
            </w:pPr>
            <w:r>
              <w:rPr>
                <w:sz w:val="21"/>
              </w:rPr>
              <w:t>28.9.–4.10.</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790D4D" w14:textId="77777777" w:rsidR="00D2349A" w:rsidRDefault="009077A7">
            <w:pPr>
              <w:spacing w:after="0" w:line="264" w:lineRule="auto"/>
              <w:jc w:val="left"/>
            </w:pPr>
            <w:r>
              <w:rPr>
                <w:sz w:val="21"/>
              </w:rPr>
              <w:t>Suunnitelma, rajaus, tehtävälista ja API-kokeilu</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FFEA76" w14:textId="77777777" w:rsidR="00D2349A" w:rsidRDefault="009077A7">
            <w:pPr>
              <w:spacing w:after="0" w:line="264" w:lineRule="auto"/>
              <w:jc w:val="left"/>
            </w:pPr>
            <w:r>
              <w:rPr>
                <w:sz w:val="21"/>
              </w:rPr>
              <w:t>6–8 h</w:t>
            </w:r>
          </w:p>
        </w:tc>
      </w:tr>
      <w:tr w:rsidR="00D2349A" w14:paraId="028FC07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8AC5AA" w14:textId="77777777" w:rsidR="00D2349A" w:rsidRDefault="009077A7">
            <w:pPr>
              <w:spacing w:after="0" w:line="264" w:lineRule="auto"/>
              <w:jc w:val="left"/>
            </w:pPr>
            <w:r>
              <w:rPr>
                <w:sz w:val="21"/>
              </w:rPr>
              <w:t>5.–11.10.</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CDC367" w14:textId="77777777" w:rsidR="00D2349A" w:rsidRDefault="009077A7">
            <w:pPr>
              <w:spacing w:after="0" w:line="264" w:lineRule="auto"/>
              <w:jc w:val="left"/>
            </w:pPr>
            <w:r>
              <w:rPr>
                <w:sz w:val="21"/>
              </w:rPr>
              <w:t>Figma-rautalangat ja käyttäjäpolut</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CE2C8B" w14:textId="77777777" w:rsidR="00D2349A" w:rsidRDefault="009077A7">
            <w:pPr>
              <w:spacing w:after="0" w:line="264" w:lineRule="auto"/>
              <w:jc w:val="left"/>
            </w:pPr>
            <w:r>
              <w:rPr>
                <w:sz w:val="21"/>
              </w:rPr>
              <w:t>5–7 h</w:t>
            </w:r>
          </w:p>
        </w:tc>
      </w:tr>
      <w:tr w:rsidR="00D2349A" w14:paraId="384A3F7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D670E9" w14:textId="77777777" w:rsidR="00D2349A" w:rsidRDefault="009077A7">
            <w:pPr>
              <w:spacing w:after="0" w:line="264" w:lineRule="auto"/>
              <w:jc w:val="left"/>
            </w:pPr>
            <w:r>
              <w:rPr>
                <w:sz w:val="21"/>
              </w:rPr>
              <w:t>12.–18.10.</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B68DE3" w14:textId="77777777" w:rsidR="00D2349A" w:rsidRDefault="009077A7">
            <w:pPr>
              <w:spacing w:after="0" w:line="264" w:lineRule="auto"/>
              <w:jc w:val="left"/>
            </w:pPr>
            <w:r>
              <w:rPr>
                <w:sz w:val="21"/>
              </w:rPr>
              <w:t>Klikattava proto, GitHub, ympäristö ja testijulkaisu</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6E15E2" w14:textId="77777777" w:rsidR="00D2349A" w:rsidRDefault="009077A7">
            <w:pPr>
              <w:spacing w:after="0" w:line="264" w:lineRule="auto"/>
              <w:jc w:val="left"/>
            </w:pPr>
            <w:r>
              <w:rPr>
                <w:sz w:val="21"/>
              </w:rPr>
              <w:t>8–10 h</w:t>
            </w:r>
          </w:p>
        </w:tc>
      </w:tr>
      <w:tr w:rsidR="00D2349A" w14:paraId="5FD1D8F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719332" w14:textId="77777777" w:rsidR="00D2349A" w:rsidRDefault="009077A7">
            <w:pPr>
              <w:spacing w:after="0" w:line="264" w:lineRule="auto"/>
              <w:jc w:val="left"/>
            </w:pPr>
            <w:r>
              <w:rPr>
                <w:sz w:val="21"/>
              </w:rPr>
              <w:t>19.10.–1.11.</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28AC46" w14:textId="77777777" w:rsidR="00D2349A" w:rsidRDefault="009077A7">
            <w:pPr>
              <w:spacing w:after="0" w:line="264" w:lineRule="auto"/>
              <w:jc w:val="left"/>
            </w:pPr>
            <w:r>
              <w:rPr>
                <w:sz w:val="21"/>
              </w:rPr>
              <w:t>Navigaatio ja päänäkymät esimerkkidatalla</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65BB5E" w14:textId="77777777" w:rsidR="00D2349A" w:rsidRDefault="009077A7">
            <w:pPr>
              <w:spacing w:after="0" w:line="264" w:lineRule="auto"/>
              <w:jc w:val="left"/>
            </w:pPr>
            <w:r>
              <w:rPr>
                <w:sz w:val="21"/>
              </w:rPr>
              <w:t>10–12 h</w:t>
            </w:r>
          </w:p>
        </w:tc>
      </w:tr>
      <w:tr w:rsidR="00D2349A" w14:paraId="4F3FD8B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7E6BEE" w14:textId="77777777" w:rsidR="00D2349A" w:rsidRDefault="009077A7">
            <w:pPr>
              <w:spacing w:after="0" w:line="264" w:lineRule="auto"/>
              <w:jc w:val="left"/>
            </w:pPr>
            <w:r>
              <w:rPr>
                <w:sz w:val="21"/>
              </w:rPr>
              <w:t>2.–15.11.</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FF5344" w14:textId="77777777" w:rsidR="00D2349A" w:rsidRDefault="009077A7">
            <w:pPr>
              <w:spacing w:after="0" w:line="264" w:lineRule="auto"/>
              <w:jc w:val="left"/>
            </w:pPr>
            <w:r>
              <w:rPr>
                <w:sz w:val="21"/>
              </w:rPr>
              <w:t>API-haku, kategoriat, reseptitiedot ja suosikit</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2A2E52" w14:textId="77777777" w:rsidR="00D2349A" w:rsidRDefault="009077A7">
            <w:pPr>
              <w:spacing w:after="0" w:line="264" w:lineRule="auto"/>
              <w:jc w:val="left"/>
            </w:pPr>
            <w:r>
              <w:rPr>
                <w:sz w:val="21"/>
              </w:rPr>
              <w:t>12–16 h</w:t>
            </w:r>
          </w:p>
        </w:tc>
      </w:tr>
      <w:tr w:rsidR="00D2349A" w14:paraId="511AA9B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6A48B6" w14:textId="77777777" w:rsidR="00D2349A" w:rsidRDefault="009077A7">
            <w:pPr>
              <w:spacing w:after="0" w:line="264" w:lineRule="auto"/>
              <w:jc w:val="left"/>
            </w:pPr>
            <w:r>
              <w:rPr>
                <w:sz w:val="21"/>
              </w:rPr>
              <w:t>16.–29.11.</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745299" w14:textId="77777777" w:rsidR="00D2349A" w:rsidRDefault="009077A7">
            <w:pPr>
              <w:spacing w:after="0" w:line="264" w:lineRule="auto"/>
              <w:jc w:val="left"/>
            </w:pPr>
            <w:r>
              <w:rPr>
                <w:sz w:val="21"/>
              </w:rPr>
              <w:t>Virhetilanteet, responsiivisuus ja testaus</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918151" w14:textId="77777777" w:rsidR="00D2349A" w:rsidRDefault="009077A7">
            <w:pPr>
              <w:spacing w:after="0" w:line="264" w:lineRule="auto"/>
              <w:jc w:val="left"/>
            </w:pPr>
            <w:r>
              <w:rPr>
                <w:sz w:val="21"/>
              </w:rPr>
              <w:t>10–14 h</w:t>
            </w:r>
          </w:p>
        </w:tc>
      </w:tr>
      <w:tr w:rsidR="00D2349A" w14:paraId="2870B51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ED882F" w14:textId="77777777" w:rsidR="00D2349A" w:rsidRDefault="009077A7">
            <w:pPr>
              <w:spacing w:after="0" w:line="264" w:lineRule="auto"/>
              <w:jc w:val="left"/>
            </w:pPr>
            <w:r>
              <w:rPr>
                <w:sz w:val="21"/>
              </w:rPr>
              <w:t>30.11.–6.12.</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8E171D" w14:textId="77777777" w:rsidR="00D2349A" w:rsidRDefault="009077A7">
            <w:pPr>
              <w:spacing w:after="0" w:line="264" w:lineRule="auto"/>
              <w:jc w:val="left"/>
            </w:pPr>
            <w:r>
              <w:rPr>
                <w:sz w:val="21"/>
              </w:rPr>
              <w:t>Korjaukset, README ja käyttöohje</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199B8A" w14:textId="77777777" w:rsidR="00D2349A" w:rsidRDefault="009077A7">
            <w:pPr>
              <w:spacing w:after="0" w:line="264" w:lineRule="auto"/>
              <w:jc w:val="left"/>
            </w:pPr>
            <w:r>
              <w:rPr>
                <w:sz w:val="21"/>
              </w:rPr>
              <w:t>5–7 h</w:t>
            </w:r>
          </w:p>
        </w:tc>
      </w:tr>
      <w:tr w:rsidR="00D2349A" w14:paraId="0A95BC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E09A97" w14:textId="77777777" w:rsidR="00D2349A" w:rsidRDefault="009077A7">
            <w:pPr>
              <w:spacing w:after="0" w:line="264" w:lineRule="auto"/>
              <w:jc w:val="left"/>
            </w:pPr>
            <w:r>
              <w:rPr>
                <w:sz w:val="21"/>
              </w:rPr>
              <w:t>7.–13.12.</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9734CC" w14:textId="77777777" w:rsidR="00D2349A" w:rsidRDefault="009077A7">
            <w:pPr>
              <w:spacing w:after="0" w:line="264" w:lineRule="auto"/>
              <w:jc w:val="left"/>
            </w:pPr>
            <w:r>
              <w:rPr>
                <w:sz w:val="21"/>
              </w:rPr>
              <w:t>Video, itsearviointi ja palautuksen tarkistus</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D15AD0" w14:textId="77777777" w:rsidR="00D2349A" w:rsidRDefault="009077A7">
            <w:pPr>
              <w:spacing w:after="0" w:line="264" w:lineRule="auto"/>
              <w:jc w:val="left"/>
            </w:pPr>
            <w:r>
              <w:rPr>
                <w:sz w:val="21"/>
              </w:rPr>
              <w:t>4–6 h</w:t>
            </w:r>
          </w:p>
        </w:tc>
      </w:tr>
      <w:tr w:rsidR="00D2349A" w14:paraId="71EF526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61B3D0" w14:textId="77777777" w:rsidR="00D2349A" w:rsidRDefault="009077A7">
            <w:pPr>
              <w:spacing w:after="0" w:line="264" w:lineRule="auto"/>
              <w:jc w:val="left"/>
            </w:pPr>
            <w:r>
              <w:rPr>
                <w:sz w:val="21"/>
              </w:rPr>
              <w:t>14.12.</w:t>
            </w:r>
          </w:p>
        </w:tc>
        <w:tc>
          <w:tcPr>
            <w:tcW w:w="54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3C10C0" w14:textId="77777777" w:rsidR="00D2349A" w:rsidRDefault="009077A7">
            <w:pPr>
              <w:spacing w:after="0" w:line="264" w:lineRule="auto"/>
              <w:jc w:val="left"/>
            </w:pPr>
            <w:r>
              <w:rPr>
                <w:sz w:val="21"/>
              </w:rPr>
              <w:t>Lopullinen palautus</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5B5597" w14:textId="77777777" w:rsidR="00D2349A" w:rsidRDefault="00D2349A">
            <w:pPr>
              <w:spacing w:after="0" w:line="264" w:lineRule="auto"/>
              <w:jc w:val="left"/>
            </w:pPr>
          </w:p>
        </w:tc>
      </w:tr>
    </w:tbl>
    <w:p w14:paraId="05391D60" w14:textId="77777777" w:rsidR="00D2349A" w:rsidRDefault="00D2349A">
      <w:pPr>
        <w:spacing w:after="0"/>
      </w:pPr>
    </w:p>
    <w:p w14:paraId="7B28AB56" w14:textId="77777777" w:rsidR="00D2349A" w:rsidRDefault="009077A7">
      <w:pPr>
        <w:pStyle w:val="Otsikko2"/>
      </w:pPr>
      <w:r>
        <w:t>Välitavoitteet</w:t>
      </w:r>
    </w:p>
    <w:p w14:paraId="6241FCAC" w14:textId="77777777" w:rsidR="00D2349A" w:rsidRDefault="009077A7">
      <w:r>
        <w:t>4.10. rajaus on valmis ja API:n soveltuvuus tarkistettu. 18.10. prototyyppi ja kehitysympäristö ovat käytettävissä. 15.11. koko pääkäyttäjäpolku toimii oikealla datalla. 29.11. testattu kurssiversio on valmis. Tavoite on palauttaa työ 13.12., jolloin määräpäivälle jää pieni varmuusvara.</w:t>
      </w:r>
    </w:p>
    <w:p w14:paraId="18874B32" w14:textId="77777777" w:rsidR="00D2349A" w:rsidRDefault="009077A7">
      <w:pPr>
        <w:pStyle w:val="Otsikko2"/>
      </w:pPr>
      <w:r>
        <w:t>Työn seuranta</w:t>
      </w:r>
    </w:p>
    <w:p w14:paraId="195C888B" w14:textId="77777777" w:rsidR="00D2349A" w:rsidRDefault="009077A7">
      <w:r>
        <w:t>Todoistin AMK opinnot -projektiin teen käyttöliittymäprojektille oman osion ja päivätyt tehtävät. Yhden tehtävän tulee tuottaa tarkistettava tulos, esimerkiksi ”suosikki säilyy sivun päivityksessä”. Merkitsen tehtävät valmiiksi vasta, kun toiminta on tarkistettu. Pidän kerrallaan työn alla korkeintaan kahta toteutustehtävää.</w:t>
      </w:r>
    </w:p>
    <w:p w14:paraId="0DEF0C00" w14:textId="77777777" w:rsidR="00D2349A" w:rsidRDefault="009077A7">
      <w:r>
        <w:t>Varmistan, että opettaja pääsee tehtävienhallinnan tietoihin sovitulla tavalla. Jos Todoistista ei saada sopivaa katselulinkkiä, käytän palautettavana tauluna GitHub Projectsia. Todoist voi tällöin jäädä omien määräaikojen seurantaan.</w:t>
      </w:r>
    </w:p>
    <w:p w14:paraId="26AC04C3" w14:textId="77777777" w:rsidR="00D2349A" w:rsidRDefault="009077A7">
      <w:pPr>
        <w:pStyle w:val="Otsikko1"/>
        <w:pageBreakBefore/>
      </w:pPr>
      <w:r>
        <w:lastRenderedPageBreak/>
        <w:t>5 Testaus ja riskien hallinta</w:t>
      </w:r>
    </w:p>
    <w:p w14:paraId="303F7F7D" w14:textId="77777777" w:rsidR="00D2349A" w:rsidRDefault="009077A7">
      <w:r>
        <w:t>Testaan toimintoja toteutuksen aikana ja kirjaan lopuksi havainnot, korjaukset sekä uusintatestin tuloksen. Käytettävyystestissä pyydän mahdollisuuksien mukaan yhtä ulkopuolista henkilöä hakemaan reseptin ja tallentamaan sen suosikiksi ilman ohjausta.</w:t>
      </w:r>
    </w:p>
    <w:tbl>
      <w:tblPr>
        <w:tblW w:w="0" w:type="auto"/>
        <w:jc w:val="center"/>
        <w:tblLayout w:type="fixed"/>
        <w:tblLook w:val="04A0" w:firstRow="1" w:lastRow="0" w:firstColumn="1" w:lastColumn="0" w:noHBand="0" w:noVBand="1"/>
      </w:tblPr>
      <w:tblGrid>
        <w:gridCol w:w="2381"/>
        <w:gridCol w:w="5839"/>
      </w:tblGrid>
      <w:tr w:rsidR="00D2349A" w14:paraId="556EB98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0F0A9F4D" w14:textId="77777777" w:rsidR="00D2349A" w:rsidRDefault="009077A7">
            <w:pPr>
              <w:spacing w:after="0" w:line="264" w:lineRule="auto"/>
              <w:jc w:val="left"/>
            </w:pPr>
            <w:r>
              <w:rPr>
                <w:b/>
                <w:sz w:val="21"/>
              </w:rPr>
              <w:t>Testikohde</w:t>
            </w:r>
          </w:p>
        </w:tc>
        <w:tc>
          <w:tcPr>
            <w:tcW w:w="5839"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258E0BFD" w14:textId="77777777" w:rsidR="00D2349A" w:rsidRDefault="009077A7">
            <w:pPr>
              <w:spacing w:after="0" w:line="264" w:lineRule="auto"/>
              <w:jc w:val="left"/>
            </w:pPr>
            <w:r>
              <w:rPr>
                <w:b/>
                <w:sz w:val="21"/>
              </w:rPr>
              <w:t>Odotettu tulos</w:t>
            </w:r>
          </w:p>
        </w:tc>
      </w:tr>
      <w:tr w:rsidR="00D2349A" w14:paraId="7812806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D08155" w14:textId="77777777" w:rsidR="00D2349A" w:rsidRDefault="009077A7">
            <w:pPr>
              <w:spacing w:after="0" w:line="264" w:lineRule="auto"/>
              <w:jc w:val="left"/>
            </w:pPr>
            <w:r>
              <w:rPr>
                <w:sz w:val="21"/>
              </w:rPr>
              <w:t>Haku ja kategoria</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FE5513" w14:textId="77777777" w:rsidR="00D2349A" w:rsidRDefault="009077A7">
            <w:pPr>
              <w:spacing w:after="0" w:line="264" w:lineRule="auto"/>
              <w:jc w:val="left"/>
            </w:pPr>
            <w:r>
              <w:rPr>
                <w:sz w:val="21"/>
              </w:rPr>
              <w:t>Toimiva hakusana ja kategoriavalinta näyttävät oikeat tulokset. Tyhjä tai pelkkiä välilyöntejä sisältävä haku ohjataan korjaamaan.</w:t>
            </w:r>
          </w:p>
        </w:tc>
      </w:tr>
      <w:tr w:rsidR="00D2349A" w14:paraId="0CA7BA1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D5130F" w14:textId="77777777" w:rsidR="00D2349A" w:rsidRDefault="009077A7">
            <w:pPr>
              <w:spacing w:after="0" w:line="264" w:lineRule="auto"/>
              <w:jc w:val="left"/>
            </w:pPr>
            <w:r>
              <w:rPr>
                <w:sz w:val="21"/>
              </w:rPr>
              <w:t>Ei tuloksia tai puuttuva tieto</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491B44" w14:textId="77777777" w:rsidR="00D2349A" w:rsidRDefault="009077A7">
            <w:pPr>
              <w:spacing w:after="0" w:line="264" w:lineRule="auto"/>
              <w:jc w:val="left"/>
            </w:pPr>
            <w:r>
              <w:rPr>
                <w:sz w:val="21"/>
              </w:rPr>
              <w:t>Tuntematon hakusana tuottaa tyhjän tilan. Puuttuva kuva tai ainesosa ei riko näkymää.</w:t>
            </w:r>
          </w:p>
        </w:tc>
      </w:tr>
      <w:tr w:rsidR="00D2349A" w14:paraId="1FC67E2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9A317D" w14:textId="77777777" w:rsidR="00D2349A" w:rsidRDefault="009077A7">
            <w:pPr>
              <w:spacing w:after="0" w:line="264" w:lineRule="auto"/>
              <w:jc w:val="left"/>
            </w:pPr>
            <w:r>
              <w:rPr>
                <w:sz w:val="21"/>
              </w:rPr>
              <w:t>Suosikit</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693FEF" w14:textId="77777777" w:rsidR="00D2349A" w:rsidRDefault="009077A7">
            <w:pPr>
              <w:spacing w:after="0" w:line="264" w:lineRule="auto"/>
              <w:jc w:val="left"/>
            </w:pPr>
            <w:r>
              <w:rPr>
                <w:sz w:val="21"/>
              </w:rPr>
              <w:t>Lisäys ei tee kaksoiskappaleita; tallennus säilyy sivun päivityksessä ja poisto toimii.</w:t>
            </w:r>
          </w:p>
        </w:tc>
      </w:tr>
      <w:tr w:rsidR="00D2349A" w14:paraId="2423F5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E27F34" w14:textId="77777777" w:rsidR="00D2349A" w:rsidRDefault="009077A7">
            <w:pPr>
              <w:spacing w:after="0" w:line="264" w:lineRule="auto"/>
              <w:jc w:val="left"/>
            </w:pPr>
            <w:r>
              <w:rPr>
                <w:sz w:val="21"/>
              </w:rPr>
              <w:t>API ja tallennusvirhe</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36A9FC" w14:textId="77777777" w:rsidR="00D2349A" w:rsidRDefault="009077A7">
            <w:pPr>
              <w:spacing w:after="0" w:line="264" w:lineRule="auto"/>
              <w:jc w:val="left"/>
            </w:pPr>
            <w:r>
              <w:rPr>
                <w:sz w:val="21"/>
              </w:rPr>
              <w:t>Verkkovirhe tarjoaa uudelleenyrityksen. Virheellinen tai estetty localStorage ei kaada sovellusta.</w:t>
            </w:r>
          </w:p>
        </w:tc>
      </w:tr>
      <w:tr w:rsidR="00D2349A" w14:paraId="24DB9DE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9F371C" w14:textId="77777777" w:rsidR="00D2349A" w:rsidRDefault="009077A7">
            <w:pPr>
              <w:spacing w:after="0" w:line="264" w:lineRule="auto"/>
              <w:jc w:val="left"/>
            </w:pPr>
            <w:r>
              <w:rPr>
                <w:sz w:val="21"/>
              </w:rPr>
              <w:t>Nopeat haut</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11D9C2" w14:textId="77777777" w:rsidR="00D2349A" w:rsidRDefault="009077A7">
            <w:pPr>
              <w:spacing w:after="0" w:line="264" w:lineRule="auto"/>
              <w:jc w:val="left"/>
            </w:pPr>
            <w:r>
              <w:rPr>
                <w:sz w:val="21"/>
              </w:rPr>
              <w:t>Aiemman haun viivästynyt vastaus ei korvaa uudemman haun tulosta.</w:t>
            </w:r>
          </w:p>
        </w:tc>
      </w:tr>
      <w:tr w:rsidR="00D2349A" w14:paraId="48FB566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446F46" w14:textId="77777777" w:rsidR="00D2349A" w:rsidRDefault="009077A7">
            <w:pPr>
              <w:spacing w:after="0" w:line="264" w:lineRule="auto"/>
              <w:jc w:val="left"/>
            </w:pPr>
            <w:r>
              <w:rPr>
                <w:sz w:val="21"/>
              </w:rPr>
              <w:t>Laitteet ja näppäimistö</w:t>
            </w:r>
          </w:p>
        </w:tc>
        <w:tc>
          <w:tcPr>
            <w:tcW w:w="58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6D87B1" w14:textId="77777777" w:rsidR="00D2349A" w:rsidRDefault="009077A7">
            <w:pPr>
              <w:spacing w:after="0" w:line="264" w:lineRule="auto"/>
              <w:jc w:val="left"/>
            </w:pPr>
            <w:r>
              <w:rPr>
                <w:sz w:val="21"/>
              </w:rPr>
              <w:t>Tarkistus vähintään leveyksillä 390, 768 ja 1440 px sekä Chrome- ja Firefox-selaimilla. Pääpolku toimii myös näppäimistöllä.</w:t>
            </w:r>
          </w:p>
        </w:tc>
      </w:tr>
    </w:tbl>
    <w:p w14:paraId="6D2F4982" w14:textId="77777777" w:rsidR="00D2349A" w:rsidRDefault="00D2349A">
      <w:pPr>
        <w:spacing w:after="0"/>
      </w:pPr>
    </w:p>
    <w:p w14:paraId="4A23E155" w14:textId="77777777" w:rsidR="00D2349A" w:rsidRDefault="009077A7">
      <w:r>
        <w:t>Tavoitteena on automatisoida Playwrightilla haku, reseptin avaaminen, suosikin pysyvyys ja verkkovirhe. Testeissä voidaan käyttää vakioituja API-vastauksia, jotta ulkoisen palvelun muutokset eivät tee testeistä satunnaisia. Oikean API:n toiminta tarkistetaan lisäksi käsin.</w:t>
      </w:r>
    </w:p>
    <w:p w14:paraId="5D88634D" w14:textId="77777777" w:rsidR="00D2349A" w:rsidRDefault="009077A7">
      <w:pPr>
        <w:pStyle w:val="Otsikko2"/>
      </w:pPr>
      <w:r>
        <w:t>Keskeiset riskit ja varautuminen</w:t>
      </w:r>
    </w:p>
    <w:p w14:paraId="5456709D" w14:textId="77777777" w:rsidR="00D2349A" w:rsidRDefault="009077A7">
      <w:r>
        <w:t>Laajuuden kasvu: jäädytän ensimmäisen version rajauksen ja kirjaan lisäideat jatkokehitykseen. Aikapula: jätän lisäominaisuudet pois ja säilytän ydintoiminnot, manuaalisen testauksen ja palautettavat tuotokset. Automaattinen testaus on opettajan ohjeessa vapaaehtoista.</w:t>
      </w:r>
    </w:p>
    <w:p w14:paraId="132B299B" w14:textId="77777777" w:rsidR="00D2349A" w:rsidRDefault="009077A7">
      <w:r>
        <w:t>API:n rajoitukset tai häiriöt: tarkistan soveltuvuuden ajoissa ja käytän kehityksessä esimerkkidataa. Julkaisun ongelmat: teen testijulkaisun ennen varsinaista toteutusvaihetta. Selainkohtainen tallennus: kuvaan rajoituksen käyttäjälle ja dokumentaatioon.</w:t>
      </w:r>
    </w:p>
    <w:p w14:paraId="79E7C85E" w14:textId="77777777" w:rsidR="00D2349A" w:rsidRDefault="009077A7">
      <w:pPr>
        <w:pStyle w:val="Otsikko1"/>
        <w:pageBreakBefore/>
      </w:pPr>
      <w:r>
        <w:lastRenderedPageBreak/>
        <w:t>6 Projektin seuranta ja palautus</w:t>
      </w:r>
    </w:p>
    <w:p w14:paraId="4BFEACAB" w14:textId="77777777" w:rsidR="00D2349A" w:rsidRDefault="009077A7">
      <w:r>
        <w:t>Päivitän alla olevan seurannan vähintään kerran viikossa. Tilat ovat Ei aloitettu, Työn alla, Valmis ja Estynyt. Lisään esteelle syyn ja seuraavan toimenpiteen. Kirjaan toteutuneet tunnit, jotta voin arvioida omaa työskentelyäni lopussa.</w:t>
      </w:r>
    </w:p>
    <w:tbl>
      <w:tblPr>
        <w:tblW w:w="0" w:type="auto"/>
        <w:jc w:val="center"/>
        <w:tblLayout w:type="fixed"/>
        <w:tblLook w:val="04A0" w:firstRow="1" w:lastRow="0" w:firstColumn="1" w:lastColumn="0" w:noHBand="0" w:noVBand="1"/>
      </w:tblPr>
      <w:tblGrid>
        <w:gridCol w:w="4082"/>
        <w:gridCol w:w="2324"/>
        <w:gridCol w:w="1814"/>
      </w:tblGrid>
      <w:tr w:rsidR="00D2349A" w14:paraId="7929B14A"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0432F2F8" w14:textId="77777777" w:rsidR="00D2349A" w:rsidRDefault="009077A7">
            <w:pPr>
              <w:spacing w:after="0" w:line="264" w:lineRule="auto"/>
              <w:jc w:val="left"/>
            </w:pPr>
            <w:r>
              <w:rPr>
                <w:b/>
                <w:sz w:val="21"/>
              </w:rPr>
              <w:t>Seurattava kokonaisuus</w:t>
            </w:r>
          </w:p>
        </w:tc>
        <w:tc>
          <w:tcPr>
            <w:tcW w:w="2324"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319FB537" w14:textId="77777777" w:rsidR="00D2349A" w:rsidRDefault="009077A7">
            <w:pPr>
              <w:spacing w:after="0" w:line="264" w:lineRule="auto"/>
              <w:jc w:val="left"/>
            </w:pPr>
            <w:r>
              <w:rPr>
                <w:b/>
                <w:sz w:val="21"/>
              </w:rPr>
              <w:t>Tila 28.9.2026</w:t>
            </w:r>
          </w:p>
        </w:tc>
        <w:tc>
          <w:tcPr>
            <w:tcW w:w="1814"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56F7BD65" w14:textId="77777777" w:rsidR="00D2349A" w:rsidRDefault="009077A7">
            <w:pPr>
              <w:spacing w:after="0" w:line="264" w:lineRule="auto"/>
              <w:jc w:val="left"/>
            </w:pPr>
            <w:r>
              <w:rPr>
                <w:b/>
                <w:sz w:val="21"/>
              </w:rPr>
              <w:t>Valmis ja tunnit</w:t>
            </w:r>
          </w:p>
        </w:tc>
      </w:tr>
      <w:tr w:rsidR="00D2349A" w14:paraId="00D8A98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836FC6" w14:textId="77777777" w:rsidR="00D2349A" w:rsidRDefault="009077A7">
            <w:pPr>
              <w:spacing w:after="0" w:line="264" w:lineRule="auto"/>
              <w:jc w:val="left"/>
            </w:pPr>
            <w:r>
              <w:rPr>
                <w:sz w:val="21"/>
              </w:rPr>
              <w:t>Aiheen valinta</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63DD91" w14:textId="77777777" w:rsidR="00D2349A" w:rsidRDefault="009077A7">
            <w:pPr>
              <w:spacing w:after="0" w:line="264" w:lineRule="auto"/>
              <w:jc w:val="left"/>
            </w:pPr>
            <w:r>
              <w:rPr>
                <w:sz w:val="21"/>
              </w:rPr>
              <w:t>Valmis</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37C6F7" w14:textId="77777777" w:rsidR="00D2349A" w:rsidRDefault="009077A7">
            <w:pPr>
              <w:spacing w:after="0" w:line="264" w:lineRule="auto"/>
              <w:jc w:val="left"/>
            </w:pPr>
            <w:r>
              <w:rPr>
                <w:sz w:val="21"/>
              </w:rPr>
              <w:t>26.9.2026</w:t>
            </w:r>
          </w:p>
        </w:tc>
      </w:tr>
      <w:tr w:rsidR="00D2349A" w14:paraId="0F5E9C62"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ED7ACC" w14:textId="77777777" w:rsidR="00D2349A" w:rsidRDefault="009077A7">
            <w:pPr>
              <w:spacing w:after="0" w:line="264" w:lineRule="auto"/>
              <w:jc w:val="left"/>
            </w:pPr>
            <w:r>
              <w:rPr>
                <w:sz w:val="21"/>
              </w:rPr>
              <w:t>Suunnitelman tarkistus ja palautus</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8C9159" w14:textId="77777777" w:rsidR="00D2349A" w:rsidRDefault="009077A7">
            <w:pPr>
              <w:spacing w:after="0" w:line="264" w:lineRule="auto"/>
              <w:jc w:val="left"/>
            </w:pPr>
            <w:r>
              <w:rPr>
                <w:sz w:val="21"/>
              </w:rPr>
              <w:t>Työn alla</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B0E56F" w14:textId="77777777" w:rsidR="00D2349A" w:rsidRDefault="009077A7">
            <w:pPr>
              <w:spacing w:after="0" w:line="264" w:lineRule="auto"/>
              <w:jc w:val="left"/>
            </w:pPr>
            <w:r>
              <w:rPr>
                <w:sz w:val="21"/>
              </w:rPr>
              <w:t>—</w:t>
            </w:r>
          </w:p>
        </w:tc>
      </w:tr>
      <w:tr w:rsidR="00D2349A" w14:paraId="21CF215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A212E6" w14:textId="77777777" w:rsidR="00D2349A" w:rsidRDefault="009077A7">
            <w:pPr>
              <w:spacing w:after="0" w:line="264" w:lineRule="auto"/>
              <w:jc w:val="left"/>
            </w:pPr>
            <w:r>
              <w:rPr>
                <w:sz w:val="21"/>
              </w:rPr>
              <w:t>Figma ja prototyyppi</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BBDD57"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274000" w14:textId="77777777" w:rsidR="00D2349A" w:rsidRDefault="009077A7">
            <w:pPr>
              <w:spacing w:after="0" w:line="264" w:lineRule="auto"/>
              <w:jc w:val="left"/>
            </w:pPr>
            <w:r>
              <w:rPr>
                <w:sz w:val="21"/>
              </w:rPr>
              <w:t>—</w:t>
            </w:r>
          </w:p>
        </w:tc>
      </w:tr>
      <w:tr w:rsidR="00D2349A" w14:paraId="7302091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3E91D9" w14:textId="77777777" w:rsidR="00D2349A" w:rsidRDefault="009077A7">
            <w:pPr>
              <w:spacing w:after="0" w:line="264" w:lineRule="auto"/>
              <w:jc w:val="left"/>
            </w:pPr>
            <w:r>
              <w:rPr>
                <w:sz w:val="21"/>
              </w:rPr>
              <w:t>GitHub ja kehitysympäristö</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6DEEBF"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6D0913" w14:textId="77777777" w:rsidR="00D2349A" w:rsidRDefault="009077A7">
            <w:pPr>
              <w:spacing w:after="0" w:line="264" w:lineRule="auto"/>
              <w:jc w:val="left"/>
            </w:pPr>
            <w:r>
              <w:rPr>
                <w:sz w:val="21"/>
              </w:rPr>
              <w:t>—</w:t>
            </w:r>
          </w:p>
        </w:tc>
      </w:tr>
      <w:tr w:rsidR="00D2349A" w14:paraId="69B2EA8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24E7C5" w14:textId="77777777" w:rsidR="00D2349A" w:rsidRDefault="009077A7">
            <w:pPr>
              <w:spacing w:after="0" w:line="264" w:lineRule="auto"/>
              <w:jc w:val="left"/>
            </w:pPr>
            <w:r>
              <w:rPr>
                <w:sz w:val="21"/>
              </w:rPr>
              <w:t>Päänäkymät ja API</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DC2DA3"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CF7B1E" w14:textId="77777777" w:rsidR="00D2349A" w:rsidRDefault="009077A7">
            <w:pPr>
              <w:spacing w:after="0" w:line="264" w:lineRule="auto"/>
              <w:jc w:val="left"/>
            </w:pPr>
            <w:r>
              <w:rPr>
                <w:sz w:val="21"/>
              </w:rPr>
              <w:t>—</w:t>
            </w:r>
          </w:p>
        </w:tc>
      </w:tr>
      <w:tr w:rsidR="00D2349A" w14:paraId="68B2913D"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DBA1C6" w14:textId="77777777" w:rsidR="00D2349A" w:rsidRDefault="009077A7">
            <w:pPr>
              <w:spacing w:after="0" w:line="264" w:lineRule="auto"/>
              <w:jc w:val="left"/>
            </w:pPr>
            <w:r>
              <w:rPr>
                <w:sz w:val="21"/>
              </w:rPr>
              <w:t>Suosikit ja virheenkäsittely</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D9D7E8"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3CDB36" w14:textId="77777777" w:rsidR="00D2349A" w:rsidRDefault="009077A7">
            <w:pPr>
              <w:spacing w:after="0" w:line="264" w:lineRule="auto"/>
              <w:jc w:val="left"/>
            </w:pPr>
            <w:r>
              <w:rPr>
                <w:sz w:val="21"/>
              </w:rPr>
              <w:t>—</w:t>
            </w:r>
          </w:p>
        </w:tc>
      </w:tr>
      <w:tr w:rsidR="00D2349A" w14:paraId="7CE7042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7ABD49" w14:textId="77777777" w:rsidR="00D2349A" w:rsidRDefault="009077A7">
            <w:pPr>
              <w:spacing w:after="0" w:line="264" w:lineRule="auto"/>
              <w:jc w:val="left"/>
            </w:pPr>
            <w:r>
              <w:rPr>
                <w:sz w:val="21"/>
              </w:rPr>
              <w:t>Testaus ja korjaukset</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BC511D"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80BD33" w14:textId="77777777" w:rsidR="00D2349A" w:rsidRDefault="009077A7">
            <w:pPr>
              <w:spacing w:after="0" w:line="264" w:lineRule="auto"/>
              <w:jc w:val="left"/>
            </w:pPr>
            <w:r>
              <w:rPr>
                <w:sz w:val="21"/>
              </w:rPr>
              <w:t>—</w:t>
            </w:r>
          </w:p>
        </w:tc>
      </w:tr>
      <w:tr w:rsidR="00D2349A" w14:paraId="5956DD0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970F9A" w14:textId="77777777" w:rsidR="00D2349A" w:rsidRDefault="009077A7">
            <w:pPr>
              <w:spacing w:after="0" w:line="264" w:lineRule="auto"/>
              <w:jc w:val="left"/>
            </w:pPr>
            <w:r>
              <w:rPr>
                <w:sz w:val="21"/>
              </w:rPr>
              <w:t>Dokumentointi ja palautus</w:t>
            </w:r>
          </w:p>
        </w:tc>
        <w:tc>
          <w:tcPr>
            <w:tcW w:w="23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3E7311" w14:textId="77777777" w:rsidR="00D2349A" w:rsidRDefault="009077A7">
            <w:pPr>
              <w:spacing w:after="0" w:line="264" w:lineRule="auto"/>
              <w:jc w:val="left"/>
            </w:pPr>
            <w:r>
              <w:rPr>
                <w:sz w:val="21"/>
              </w:rPr>
              <w:t>Ei aloitettu</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D13123" w14:textId="77777777" w:rsidR="00D2349A" w:rsidRDefault="009077A7">
            <w:pPr>
              <w:spacing w:after="0" w:line="264" w:lineRule="auto"/>
              <w:jc w:val="left"/>
            </w:pPr>
            <w:r>
              <w:rPr>
                <w:sz w:val="21"/>
              </w:rPr>
              <w:t>—</w:t>
            </w:r>
          </w:p>
        </w:tc>
      </w:tr>
    </w:tbl>
    <w:p w14:paraId="74699900" w14:textId="77777777" w:rsidR="00D2349A" w:rsidRDefault="00D2349A">
      <w:pPr>
        <w:spacing w:after="0"/>
      </w:pPr>
    </w:p>
    <w:p w14:paraId="121F77D5" w14:textId="77777777" w:rsidR="00D2349A" w:rsidRDefault="009077A7">
      <w:pPr>
        <w:pStyle w:val="Otsikko2"/>
      </w:pPr>
      <w:r>
        <w:t>Viikkopäivityksen kirjausmalli</w:t>
      </w:r>
    </w:p>
    <w:p w14:paraId="5C44F055" w14:textId="77777777" w:rsidR="00D2349A" w:rsidRDefault="009077A7">
      <w:r>
        <w:t>Päivämäärä ja käytetyt tunnit: ______________________________</w:t>
      </w:r>
      <w:r>
        <w:br/>
        <w:t>Valmistuneet tehtävät: ____________________________________</w:t>
      </w:r>
      <w:r>
        <w:br/>
        <w:t>Ongelmat ja tehdyt ratkaisut: ______________________________</w:t>
      </w:r>
      <w:r>
        <w:br/>
        <w:t>Suunnitelman muutokset ja perusteet: _______________________</w:t>
      </w:r>
      <w:r>
        <w:br/>
        <w:t>Seuraavan viikon tavoite: __________________________________</w:t>
      </w:r>
    </w:p>
    <w:p w14:paraId="5BC4D16E" w14:textId="77777777" w:rsidR="00D2349A" w:rsidRDefault="009077A7">
      <w:pPr>
        <w:pStyle w:val="Otsikko2"/>
      </w:pPr>
      <w:r>
        <w:t>Palautettavat tuotokset</w:t>
      </w:r>
    </w:p>
    <w:p w14:paraId="28A36006" w14:textId="77777777" w:rsidR="00D2349A" w:rsidRDefault="009077A7">
      <w:r>
        <w:t>Suunnitteluvaiheessa palautan tämän suunnitelman. Kehitystyön käynnistysvaiheessa lisään keskusteluun tehtävienhallinnan, GitHubin, ympäristön ja julkisen Figma-prototyypin linkit. Toteutusvaiheessa kirjoitan etenemisestä, ongelmista ja muutoksista.</w:t>
      </w:r>
    </w:p>
    <w:p w14:paraId="1EA791B6" w14:textId="77777777" w:rsidR="00D2349A" w:rsidRDefault="009077A7">
      <w:r>
        <w:t>Testausvaiheessa raportoin testit ja käytettävyyshavainnot, viimeistelen README:n ja lisään toteutuslinkin uudelleen. Lopulliseen palautukseen kokoan julkisen GitHub-repositorion, tehtävienhallinnan ja esittelyvideon linkit sekä tekijätiedon. Liitän mukaan myös demon ja Figma-prototyypin linkit.</w:t>
      </w:r>
    </w:p>
    <w:p w14:paraId="1D8DAA31" w14:textId="77777777" w:rsidR="00D2349A" w:rsidRDefault="009077A7">
      <w:r>
        <w:t>Videolla esittelen toimivan sovelluksen, idean, tavoitteet, teknologiat ja oppimisen. Itsearvioinnissa käsittelen onnistumisia, haasteita, työmäärää ja parannettavaa. Yksilötyössä kuvaan oman vastuunjaon ja palautteen hyödyntämisen ryhmätyöväitteiden sijaan.</w:t>
      </w:r>
    </w:p>
    <w:p w14:paraId="5EC6E0AE" w14:textId="77777777" w:rsidR="00D2349A" w:rsidRDefault="009077A7">
      <w:pPr>
        <w:pStyle w:val="Otsikko1"/>
        <w:pageBreakBefore/>
      </w:pPr>
      <w:r>
        <w:lastRenderedPageBreak/>
        <w:t>Liite 1 Projektin käynnistäminen</w:t>
      </w:r>
    </w:p>
    <w:p w14:paraId="0EA66CF9" w14:textId="77777777" w:rsidR="00D2349A" w:rsidRDefault="009077A7">
      <w:pPr>
        <w:pStyle w:val="Otsikko2"/>
      </w:pPr>
      <w:r>
        <w:t>1 Suunnitelma ja tehtävienhallinta</w:t>
      </w:r>
    </w:p>
    <w:p w14:paraId="21AF464E" w14:textId="77777777" w:rsidR="00D2349A" w:rsidRDefault="009077A7">
      <w:r>
        <w:t>Word: tarkista suunnitelman rajaus, nimi ja aikataulu. Palauta suunnitelma Moodlen Suunnitelma-vaiheeseen. Todoist: lisää AMK opinnot -projektiin osio ”Käyttöliittymäprojekti – RecipeBox”. Luo aikataulun jokaisesta vaiheesta tehtävä ja sen alle tarkat osatehtävät. Aseta lopullisen palautuksen määräpäiväksi 14.12.2026.</w:t>
      </w:r>
    </w:p>
    <w:p w14:paraId="5C28DA81" w14:textId="77777777" w:rsidR="00D2349A" w:rsidRDefault="009077A7">
      <w:pPr>
        <w:pStyle w:val="Otsikko2"/>
      </w:pPr>
      <w:r>
        <w:t>2 Rajapinnan pieni soveltuvuuskokeilu</w:t>
      </w:r>
    </w:p>
    <w:p w14:paraId="26535B3C" w14:textId="77777777" w:rsidR="00D2349A" w:rsidRDefault="009077A7">
      <w:r>
        <w:t>Selain: avaa TheMealDB:n API-dokumentaatio ja kokeile nimihakua, ID-hakua sekä kategoriasuodatusta. Tarkista, että reseptin nimi, kuva, ainesosat ja ohje ovat saatavilla. Tämä on lyhyt tekninen kokeilu, ei vielä varsinaisen käyttöliittymän rakentamista.</w:t>
      </w:r>
    </w:p>
    <w:p w14:paraId="66DFD480" w14:textId="77777777" w:rsidR="00D2349A" w:rsidRDefault="009077A7">
      <w:pPr>
        <w:pStyle w:val="Otsikko2"/>
      </w:pPr>
      <w:r>
        <w:t>3 Käyttöliittymän suunnittelu Figmassa</w:t>
      </w:r>
    </w:p>
    <w:p w14:paraId="33E82C2F" w14:textId="77777777" w:rsidR="00D2349A" w:rsidRDefault="009077A7">
      <w:r>
        <w:t>Figma: luo RecipeBox-tiedosto ja sivut ”Rautalangat”, ”Komponentit” sekä ”Prototyyppi”. Piirrä ensin etusivu ja hakutulokset, reseptin tiedot ja suosikit. Tee mobiili- ja työpöytäversiot. Lisää komponentit, pääpolun klikkaukset sekä lataus-, virhe- ja tyhjät tilat. Tarkista prototyyppi itse alusta loppuun ja ota sen katselulinkki talteen.</w:t>
      </w:r>
    </w:p>
    <w:p w14:paraId="6CF3E050" w14:textId="77777777" w:rsidR="00D2349A" w:rsidRDefault="009077A7">
      <w:pPr>
        <w:pStyle w:val="Otsikko2"/>
      </w:pPr>
      <w:r>
        <w:t>4 Versionhallinta ja kehitysympäristö</w:t>
      </w:r>
    </w:p>
    <w:p w14:paraId="62F143B6" w14:textId="77777777" w:rsidR="00D2349A" w:rsidRDefault="009077A7">
      <w:r>
        <w:t>GitHub: luo julkinen reseptisovellus-repositorio ja README. Kirjaa README:hen idea, ensimmäisen version ominaisuudet, teknologiat ja linkit. Kehityskoneella käytä VS Codea, Git-versiohallintaa ja Viten kanssa yhteensopivaa Node.js-versiota. Vaihtoehtoisesti käytä Bokxia, jos kurssilla edellytetään sitä.</w:t>
      </w:r>
    </w:p>
    <w:p w14:paraId="5CBF97A0" w14:textId="77777777" w:rsidR="00D2349A" w:rsidRDefault="009077A7">
      <w:r>
        <w:t>VS Coden terminaali: tarkista asennukset komennoilla node --version, npm --version ja git --version. Luo projekti alla olevilla komennoilla työkansioon, jossa ei jo ole samannimistä projektia. Viten ohje neuvoo projektin luonnin ja kertoo ajantasaisen Node.js-vaatimuksen. (Vite, ei pvm.)</w:t>
      </w:r>
    </w:p>
    <w:p w14:paraId="3D28AE4A" w14:textId="77777777" w:rsidR="00D2349A" w:rsidRDefault="009077A7">
      <w:pPr>
        <w:spacing w:after="100" w:line="240" w:lineRule="auto"/>
      </w:pPr>
      <w:r>
        <w:rPr>
          <w:rFonts w:ascii="Consolas" w:hAnsi="Consolas"/>
          <w:sz w:val="20"/>
        </w:rPr>
        <w:t>npm create vite@latest reseptisovellus -- --template react</w:t>
      </w:r>
    </w:p>
    <w:p w14:paraId="5CB32C91" w14:textId="77777777" w:rsidR="00D2349A" w:rsidRDefault="009077A7">
      <w:pPr>
        <w:spacing w:after="100" w:line="240" w:lineRule="auto"/>
      </w:pPr>
      <w:r>
        <w:rPr>
          <w:rFonts w:ascii="Consolas" w:hAnsi="Consolas"/>
          <w:sz w:val="20"/>
        </w:rPr>
        <w:t>cd reseptisovellus</w:t>
      </w:r>
    </w:p>
    <w:p w14:paraId="60C18ECA" w14:textId="77777777" w:rsidR="00D2349A" w:rsidRDefault="009077A7">
      <w:pPr>
        <w:spacing w:after="100" w:line="240" w:lineRule="auto"/>
      </w:pPr>
      <w:r>
        <w:rPr>
          <w:rFonts w:ascii="Consolas" w:hAnsi="Consolas"/>
          <w:sz w:val="20"/>
        </w:rPr>
        <w:t>npm install</w:t>
      </w:r>
    </w:p>
    <w:p w14:paraId="7C8FCC99" w14:textId="77777777" w:rsidR="00D2349A" w:rsidRDefault="009077A7">
      <w:pPr>
        <w:spacing w:after="100" w:line="240" w:lineRule="auto"/>
      </w:pPr>
      <w:r>
        <w:rPr>
          <w:rFonts w:ascii="Consolas" w:hAnsi="Consolas"/>
          <w:sz w:val="20"/>
        </w:rPr>
        <w:t>npm run dev</w:t>
      </w:r>
    </w:p>
    <w:p w14:paraId="33A8F508" w14:textId="77777777" w:rsidR="00D2349A" w:rsidRDefault="009077A7">
      <w:r>
        <w:t>Avaa terminaalin näyttämä paikallinen osoite. Liitä projekti luotuun GitHub-repositorioon, tee ensimmäinen commit ja push. Älä lisää node_modules-kansiota tai salaisuuksia versionhallintaan. Valitse julkaisuympäristö ja julkaise pieni testiversio. Kirjaa kehitysympäristön ja demon osoitteet erikseen.</w:t>
      </w:r>
    </w:p>
    <w:p w14:paraId="73CCF9A9" w14:textId="77777777" w:rsidR="00D2349A" w:rsidRDefault="009077A7">
      <w:pPr>
        <w:pStyle w:val="Otsikko1"/>
        <w:pageBreakBefore/>
      </w:pPr>
      <w:r>
        <w:lastRenderedPageBreak/>
        <w:t>Liite 1 Toteutuksen etenemisjärjestys</w:t>
      </w:r>
    </w:p>
    <w:p w14:paraId="1992CCB8" w14:textId="77777777" w:rsidR="00D2349A" w:rsidRDefault="009077A7">
      <w:pPr>
        <w:pStyle w:val="Otsikko2"/>
      </w:pPr>
      <w:r>
        <w:t>5 Päänäkymät esimerkkidatalla</w:t>
      </w:r>
    </w:p>
    <w:p w14:paraId="2FC4804B" w14:textId="77777777" w:rsidR="00D2349A" w:rsidRDefault="009077A7">
      <w:r>
        <w:t>VS Code: toteuta ensin yhteinen sivurunko, navigaatio ja kolme päänäkymää. Tee reseptikortista, hakukentästä ja suosikkipainikkeesta omat komponentit. Käytä muutamaa käsin määriteltyä esimerkkireseptiä. Tarkista Figmaa vasten asettelu ja mobiilitoiminta ennen API-kytkentää.</w:t>
      </w:r>
    </w:p>
    <w:p w14:paraId="207A81BC" w14:textId="77777777" w:rsidR="00D2349A" w:rsidRDefault="009077A7">
      <w:pPr>
        <w:pStyle w:val="Otsikko2"/>
      </w:pPr>
      <w:r>
        <w:t>6 Rajapinta ja suosikit</w:t>
      </w:r>
    </w:p>
    <w:p w14:paraId="16CFBD86" w14:textId="77777777" w:rsidR="00D2349A" w:rsidRDefault="009077A7">
      <w:r>
        <w:t>Lisää ensin nimihaku, sitten kategoriaselaus ja reseptin tietojen haku. Erota rajapintakutsut omaan tiedostoonsa. Lisää lataustila, tyhjän tuloksen ilmoitus ja virhetilan uudelleenyritys jokaisen toiminnon yhteydessä. Toteuta lopuksi suosikkien lisäys, poisto ja localStorage-tallennus. Varmista pysyvyys päivittämällä sivu.</w:t>
      </w:r>
    </w:p>
    <w:p w14:paraId="3AA6884F" w14:textId="77777777" w:rsidR="00D2349A" w:rsidRDefault="009077A7">
      <w:pPr>
        <w:pStyle w:val="Otsikko2"/>
      </w:pPr>
      <w:r>
        <w:t>7 Testaus ja dokumentointi</w:t>
      </w:r>
    </w:p>
    <w:p w14:paraId="21C8153E" w14:textId="77777777" w:rsidR="00D2349A" w:rsidRDefault="009077A7">
      <w:r>
        <w:t>Käy luvun 5 testit läpi ja kirjaa odotettu tulos, havainto ja korjaus. Tee tärkeimmille käyttäjäpoluille automaattiset testit, jos aikataulu sallii. README:hen tulevat asennus ja käynnistys, käyttöohje, tekninen kuvaus, tallennuksen rajoitukset, testaus sekä kaikkien palautettavien tuotosten linkit.</w:t>
      </w:r>
    </w:p>
    <w:p w14:paraId="13E3BD7F" w14:textId="77777777" w:rsidR="00D2349A" w:rsidRDefault="009077A7">
      <w:pPr>
        <w:pStyle w:val="Otsikko2"/>
      </w:pPr>
      <w:r>
        <w:t>8 Video ja palautus</w:t>
      </w:r>
    </w:p>
    <w:p w14:paraId="22E9800A" w14:textId="77777777" w:rsidR="00D2349A" w:rsidRDefault="009077A7">
      <w:r>
        <w:t>Tallenna esittelyvideo, jossa näytät haun, kategoriaselauksen, reseptin avaamisen ja suosikit. Kerro myös käytetyistä teknologioista, haasteista ja oppimisesta. Kirjoita itsearviointi. Tarkista palautuslinkit yksityisessä selainikkunassa ja varmista opettajalle tarvittavat katseluoikeudet. Palauta kokonaisuus viimeistään 14.12.2026.</w:t>
      </w:r>
    </w:p>
    <w:p w14:paraId="72E1BD5F" w14:textId="77777777" w:rsidR="00D2349A" w:rsidRDefault="009077A7">
      <w:pPr>
        <w:pStyle w:val="Otsikko2"/>
      </w:pPr>
      <w:r>
        <w:t>Projektin linkkirekisteri</w:t>
      </w:r>
    </w:p>
    <w:tbl>
      <w:tblPr>
        <w:tblW w:w="0" w:type="auto"/>
        <w:jc w:val="center"/>
        <w:tblLayout w:type="fixed"/>
        <w:tblLook w:val="04A0" w:firstRow="1" w:lastRow="0" w:firstColumn="1" w:lastColumn="0" w:noHBand="0" w:noVBand="1"/>
      </w:tblPr>
      <w:tblGrid>
        <w:gridCol w:w="2835"/>
        <w:gridCol w:w="5386"/>
      </w:tblGrid>
      <w:tr w:rsidR="00D2349A" w14:paraId="1C7166C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592AD920" w14:textId="77777777" w:rsidR="00D2349A" w:rsidRDefault="009077A7">
            <w:pPr>
              <w:spacing w:after="0" w:line="264" w:lineRule="auto"/>
              <w:jc w:val="left"/>
            </w:pPr>
            <w:r>
              <w:rPr>
                <w:b/>
                <w:sz w:val="21"/>
              </w:rPr>
              <w:t>Tuotos</w:t>
            </w:r>
          </w:p>
        </w:tc>
        <w:tc>
          <w:tcPr>
            <w:tcW w:w="5386" w:type="dxa"/>
            <w:tcBorders>
              <w:top w:val="single" w:sz="4" w:space="0" w:color="D9D9D9"/>
              <w:left w:val="single" w:sz="4" w:space="0" w:color="D9D9D9"/>
              <w:bottom w:val="single" w:sz="4" w:space="0" w:color="D9D9D9"/>
              <w:right w:val="single" w:sz="4" w:space="0" w:color="D9D9D9"/>
            </w:tcBorders>
            <w:shd w:val="clear" w:color="auto" w:fill="E7EEF0"/>
            <w:tcMar>
              <w:top w:w="90" w:type="dxa"/>
              <w:left w:w="100" w:type="dxa"/>
              <w:bottom w:w="90" w:type="dxa"/>
              <w:right w:w="100" w:type="dxa"/>
            </w:tcMar>
            <w:vAlign w:val="center"/>
          </w:tcPr>
          <w:p w14:paraId="5BD884F4" w14:textId="77777777" w:rsidR="00D2349A" w:rsidRDefault="009077A7">
            <w:pPr>
              <w:spacing w:after="0" w:line="264" w:lineRule="auto"/>
              <w:jc w:val="left"/>
            </w:pPr>
            <w:r>
              <w:rPr>
                <w:b/>
                <w:sz w:val="21"/>
              </w:rPr>
              <w:t>Osoite lisätään tuotoksen valmistuessa</w:t>
            </w:r>
          </w:p>
        </w:tc>
      </w:tr>
      <w:tr w:rsidR="00D2349A" w14:paraId="07ABF28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817800" w14:textId="77777777" w:rsidR="00D2349A" w:rsidRDefault="009077A7">
            <w:pPr>
              <w:spacing w:after="0" w:line="264" w:lineRule="auto"/>
              <w:jc w:val="left"/>
            </w:pPr>
            <w:r>
              <w:rPr>
                <w:sz w:val="21"/>
              </w:rPr>
              <w:t>GitHub</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E57451" w14:textId="77777777" w:rsidR="00D2349A" w:rsidRDefault="009077A7">
            <w:pPr>
              <w:spacing w:after="0" w:line="264" w:lineRule="auto"/>
              <w:jc w:val="left"/>
            </w:pPr>
            <w:r>
              <w:rPr>
                <w:sz w:val="21"/>
              </w:rPr>
              <w:t>Ei vielä lisätty</w:t>
            </w:r>
          </w:p>
        </w:tc>
      </w:tr>
      <w:tr w:rsidR="00D2349A" w14:paraId="078F836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835012" w14:textId="77777777" w:rsidR="00D2349A" w:rsidRDefault="009077A7">
            <w:pPr>
              <w:spacing w:after="0" w:line="264" w:lineRule="auto"/>
              <w:jc w:val="left"/>
            </w:pPr>
            <w:r>
              <w:rPr>
                <w:sz w:val="21"/>
              </w:rPr>
              <w:t>Tehtävienhallinta</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A3C37E" w14:textId="77777777" w:rsidR="00D2349A" w:rsidRDefault="009077A7">
            <w:pPr>
              <w:spacing w:after="0" w:line="264" w:lineRule="auto"/>
              <w:jc w:val="left"/>
            </w:pPr>
            <w:r>
              <w:rPr>
                <w:sz w:val="21"/>
              </w:rPr>
              <w:t>Ei vielä lisätty</w:t>
            </w:r>
          </w:p>
        </w:tc>
      </w:tr>
      <w:tr w:rsidR="00D2349A" w14:paraId="3C69278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B0DCF6" w14:textId="77777777" w:rsidR="00D2349A" w:rsidRDefault="009077A7">
            <w:pPr>
              <w:spacing w:after="0" w:line="264" w:lineRule="auto"/>
              <w:jc w:val="left"/>
            </w:pPr>
            <w:r>
              <w:rPr>
                <w:sz w:val="21"/>
              </w:rPr>
              <w:t>Figma-prototyyppi</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199B57" w14:textId="77777777" w:rsidR="00D2349A" w:rsidRDefault="009077A7">
            <w:pPr>
              <w:spacing w:after="0" w:line="264" w:lineRule="auto"/>
              <w:jc w:val="left"/>
            </w:pPr>
            <w:r>
              <w:rPr>
                <w:sz w:val="21"/>
              </w:rPr>
              <w:t>Ei vielä lisätty</w:t>
            </w:r>
          </w:p>
        </w:tc>
      </w:tr>
      <w:tr w:rsidR="00D2349A" w14:paraId="3E148A3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1D63F8" w14:textId="77777777" w:rsidR="00D2349A" w:rsidRDefault="009077A7">
            <w:pPr>
              <w:spacing w:after="0" w:line="264" w:lineRule="auto"/>
              <w:jc w:val="left"/>
            </w:pPr>
            <w:r>
              <w:rPr>
                <w:sz w:val="21"/>
              </w:rPr>
              <w:t>Kehitysympäristö</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90EE58" w14:textId="77777777" w:rsidR="00D2349A" w:rsidRDefault="009077A7">
            <w:pPr>
              <w:spacing w:after="0" w:line="264" w:lineRule="auto"/>
              <w:jc w:val="left"/>
            </w:pPr>
            <w:r>
              <w:rPr>
                <w:sz w:val="21"/>
              </w:rPr>
              <w:t>Ei vielä lisätty</w:t>
            </w:r>
          </w:p>
        </w:tc>
      </w:tr>
      <w:tr w:rsidR="00D2349A" w14:paraId="6679FED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0787E5" w14:textId="77777777" w:rsidR="00D2349A" w:rsidRDefault="009077A7">
            <w:pPr>
              <w:spacing w:after="0" w:line="264" w:lineRule="auto"/>
              <w:jc w:val="left"/>
            </w:pPr>
            <w:r>
              <w:rPr>
                <w:sz w:val="21"/>
              </w:rPr>
              <w:t>Toimiva sovellus</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F53833" w14:textId="77777777" w:rsidR="00D2349A" w:rsidRDefault="009077A7">
            <w:pPr>
              <w:spacing w:after="0" w:line="264" w:lineRule="auto"/>
              <w:jc w:val="left"/>
            </w:pPr>
            <w:r>
              <w:rPr>
                <w:sz w:val="21"/>
              </w:rPr>
              <w:t>Ei vielä lisätty</w:t>
            </w:r>
          </w:p>
        </w:tc>
      </w:tr>
      <w:tr w:rsidR="00D2349A" w14:paraId="00C172F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31E00E" w14:textId="77777777" w:rsidR="00D2349A" w:rsidRDefault="009077A7">
            <w:pPr>
              <w:spacing w:after="0" w:line="264" w:lineRule="auto"/>
              <w:jc w:val="left"/>
            </w:pPr>
            <w:r>
              <w:rPr>
                <w:sz w:val="21"/>
              </w:rPr>
              <w:t>Esittelyvideo</w:t>
            </w:r>
          </w:p>
        </w:tc>
        <w:tc>
          <w:tcPr>
            <w:tcW w:w="538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6D7F82" w14:textId="77777777" w:rsidR="00D2349A" w:rsidRDefault="009077A7">
            <w:pPr>
              <w:spacing w:after="0" w:line="264" w:lineRule="auto"/>
              <w:jc w:val="left"/>
            </w:pPr>
            <w:r>
              <w:rPr>
                <w:sz w:val="21"/>
              </w:rPr>
              <w:t>Ei vielä lisätty</w:t>
            </w:r>
          </w:p>
        </w:tc>
      </w:tr>
    </w:tbl>
    <w:p w14:paraId="18647EA5" w14:textId="77777777" w:rsidR="00D2349A" w:rsidRDefault="00D2349A">
      <w:pPr>
        <w:spacing w:after="0"/>
      </w:pPr>
    </w:p>
    <w:p w14:paraId="625B3EA8" w14:textId="77777777" w:rsidR="00D2349A" w:rsidRDefault="009077A7">
      <w:r>
        <w:t>Ensimmäinen konkreettinen tavoite: suunnitelma tarkistettu ja palautettu, Todoist-tehtävät lisätty sekä Figmaan tehty kolme karkeaa päänäkymää. Sovelluskoodin varsinainen rakentaminen alkaa prototyypin jälkeen.</w:t>
      </w:r>
    </w:p>
    <w:p w14:paraId="617F99A5" w14:textId="77777777" w:rsidR="00D2349A" w:rsidRDefault="009077A7">
      <w:pPr>
        <w:pStyle w:val="Otsikko1"/>
        <w:pageBreakBefore/>
      </w:pPr>
      <w:r>
        <w:lastRenderedPageBreak/>
        <w:t>Lähteet</w:t>
      </w:r>
    </w:p>
    <w:p w14:paraId="77363298" w14:textId="77777777" w:rsidR="00D2349A" w:rsidRDefault="009077A7">
      <w:r>
        <w:t>Opettajan antama Käyttöliittymäprojekti-opintojakson tehtävänanto. (2026). Käyttäjän toimittama kurssiohje: suunnitelma, kehitystyön käynnistäminen, toteutus, testaus ja viimeistely sekä työn palautus ja itsearviointi. Palautuspäivä 14.12.2026.</w:t>
      </w:r>
    </w:p>
    <w:p w14:paraId="753FE162" w14:textId="77777777" w:rsidR="00D2349A" w:rsidRDefault="009077A7">
      <w:r>
        <w:t>TheMealDB. (Ei pvm.). Free Recipe API. Haettu 28.9.2026 osoitteesta https://www.themealdb.com/api.php</w:t>
      </w:r>
    </w:p>
    <w:p w14:paraId="2EB669A9" w14:textId="77777777" w:rsidR="00D2349A" w:rsidRDefault="009077A7">
      <w:r>
        <w:t>Vite. (Ei pvm.). Getting Started. Haettu 28.9.2026 osoitteesta https://vite.dev/guide/</w:t>
      </w:r>
    </w:p>
    <w:p w14:paraId="27003204" w14:textId="77777777" w:rsidR="00D2349A" w:rsidRDefault="009077A7">
      <w:r>
        <w:t>Teknologiavalinnat, työmääräarviot ja välitavoitteet ovat tätä projektia varten laadittuja suunnitteluratkaisuja. Niitä päivitetään tarpeen mukaan, ja muutosten perusteet kirjataan projektin seurantaan.</w:t>
      </w:r>
    </w:p>
    <w:sectPr w:rsidR="00D2349A" w:rsidSect="009C228B">
      <w:headerReference w:type="default" r:id="rId9"/>
      <w:footerReference w:type="default" r:id="rId10"/>
      <w:pgSz w:w="11906" w:h="16838" w:code="9"/>
      <w:pgMar w:top="1417" w:right="1418" w:bottom="1417" w:left="226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EB47" w14:textId="77777777" w:rsidR="009077A7" w:rsidRDefault="009077A7" w:rsidP="00215AD3">
      <w:pPr>
        <w:spacing w:line="240" w:lineRule="auto"/>
      </w:pPr>
      <w:r>
        <w:separator/>
      </w:r>
    </w:p>
  </w:endnote>
  <w:endnote w:type="continuationSeparator" w:id="0">
    <w:p w14:paraId="0FD5385F" w14:textId="77777777" w:rsidR="009077A7" w:rsidRDefault="009077A7" w:rsidP="00215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4AC7E" w14:textId="77777777" w:rsidR="00D2349A" w:rsidRDefault="009077A7">
    <w:pPr>
      <w:jc w:val="right"/>
    </w:pPr>
    <w:r>
      <w:fldChar w:fldCharType="begin"/>
    </w:r>
    <w:r>
      <w:instrText>PAGE</w:instrText>
    </w:r>
    <w:r>
      <w:fldChar w:fldCharType="separate"/>
    </w:r>
    <w:r w:rsidR="00A52B1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21B13" w14:textId="77777777" w:rsidR="009077A7" w:rsidRDefault="009077A7" w:rsidP="00215AD3">
      <w:pPr>
        <w:spacing w:line="240" w:lineRule="auto"/>
      </w:pPr>
      <w:r>
        <w:separator/>
      </w:r>
    </w:p>
  </w:footnote>
  <w:footnote w:type="continuationSeparator" w:id="0">
    <w:p w14:paraId="365E2AB0" w14:textId="77777777" w:rsidR="009077A7" w:rsidRDefault="009077A7" w:rsidP="00215A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A7DB" w14:textId="77777777" w:rsidR="00215AD3" w:rsidRDefault="00215AD3">
    <w:pPr>
      <w:pStyle w:val="Yltunniste"/>
    </w:pPr>
    <w:r>
      <w:rPr>
        <w:noProof/>
        <w:lang w:eastAsia="fi-FI"/>
      </w:rPr>
      <w:drawing>
        <wp:anchor distT="0" distB="0" distL="114300" distR="114300" simplePos="0" relativeHeight="251659264" behindDoc="1" locked="1" layoutInCell="1" allowOverlap="1" wp14:anchorId="7C0DAF06" wp14:editId="79661E74">
          <wp:simplePos x="0" y="0"/>
          <wp:positionH relativeFrom="page">
            <wp:posOffset>-225425</wp:posOffset>
          </wp:positionH>
          <wp:positionV relativeFrom="page">
            <wp:posOffset>-87630</wp:posOffset>
          </wp:positionV>
          <wp:extent cx="7919720" cy="11026775"/>
          <wp:effectExtent l="0" t="0" r="0" b="0"/>
          <wp:wrapNone/>
          <wp:docPr id="26" name="Kuv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pic:nvPicPr>
                <pic:blipFill rotWithShape="1">
                  <a:blip r:embed="rId1">
                    <a:extLst>
                      <a:ext uri="{96DAC541-7B7A-43D3-8B79-37D633B846F1}">
                        <asvg:svgBlip xmlns:asvg="http://schemas.microsoft.com/office/drawing/2016/SVG/main" r:embed="rId2"/>
                      </a:ext>
                    </a:extLst>
                  </a:blip>
                  <a:srcRect l="1922" t="2622" r="1922" b="2622"/>
                  <a:stretch/>
                </pic:blipFill>
                <pic:spPr bwMode="auto">
                  <a:xfrm>
                    <a:off x="0" y="0"/>
                    <a:ext cx="7919720" cy="1102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3562" w14:textId="77777777" w:rsidR="00D2349A" w:rsidRDefault="00D234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0A9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F0A56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3C2D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19ED46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B6C4A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E6A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D2ED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0272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FCA4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BA0A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634147"/>
    <w:multiLevelType w:val="hybridMultilevel"/>
    <w:tmpl w:val="F86CFA8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22320853"/>
    <w:multiLevelType w:val="hybridMultilevel"/>
    <w:tmpl w:val="350EBB8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E786470"/>
    <w:multiLevelType w:val="hybridMultilevel"/>
    <w:tmpl w:val="E53A98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6D146B1E"/>
    <w:multiLevelType w:val="multilevel"/>
    <w:tmpl w:val="09D6BBE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pStyle w:val="Otsikko3"/>
      <w:suff w:val="space"/>
      <w:lvlText w:val="%1.%2.%3"/>
      <w:lvlJc w:val="left"/>
      <w:pPr>
        <w:ind w:left="720" w:hanging="720"/>
      </w:pPr>
      <w:rPr>
        <w:rFonts w:hint="default"/>
      </w:rPr>
    </w:lvl>
    <w:lvl w:ilvl="3">
      <w:start w:val="1"/>
      <w:numFmt w:val="decimal"/>
      <w:pStyle w:val="Otsikko4"/>
      <w:lvlText w:val="%1.%2.%3.%4"/>
      <w:lvlJc w:val="left"/>
      <w:pPr>
        <w:ind w:left="864" w:hanging="864"/>
      </w:pPr>
      <w:rPr>
        <w:rFonts w:hint="default"/>
      </w:rPr>
    </w:lvl>
    <w:lvl w:ilvl="4">
      <w:start w:val="1"/>
      <w:numFmt w:val="decimal"/>
      <w:pStyle w:val="Otsikko5"/>
      <w:lvlText w:val="%1.%2.%3.%4.%5"/>
      <w:lvlJc w:val="left"/>
      <w:pPr>
        <w:ind w:left="1008" w:hanging="1008"/>
      </w:pPr>
      <w:rPr>
        <w:rFonts w:hint="default"/>
      </w:rPr>
    </w:lvl>
    <w:lvl w:ilvl="5">
      <w:start w:val="1"/>
      <w:numFmt w:val="decimal"/>
      <w:pStyle w:val="Otsikko6"/>
      <w:lvlText w:val="%1.%2.%3.%4.%5.%6"/>
      <w:lvlJc w:val="left"/>
      <w:pPr>
        <w:ind w:left="1152" w:hanging="1152"/>
      </w:pPr>
      <w:rPr>
        <w:rFonts w:hint="default"/>
      </w:rPr>
    </w:lvl>
    <w:lvl w:ilvl="6">
      <w:start w:val="1"/>
      <w:numFmt w:val="decimal"/>
      <w:pStyle w:val="Otsikko7"/>
      <w:lvlText w:val="%1.%2.%3.%4.%5.%6.%7"/>
      <w:lvlJc w:val="left"/>
      <w:pPr>
        <w:ind w:left="1296" w:hanging="1296"/>
      </w:pPr>
      <w:rPr>
        <w:rFonts w:hint="default"/>
      </w:rPr>
    </w:lvl>
    <w:lvl w:ilvl="7">
      <w:start w:val="1"/>
      <w:numFmt w:val="decimal"/>
      <w:pStyle w:val="Otsikko8"/>
      <w:lvlText w:val="%1.%2.%3.%4.%5.%6.%7.%8"/>
      <w:lvlJc w:val="left"/>
      <w:pPr>
        <w:ind w:left="1440" w:hanging="1440"/>
      </w:pPr>
      <w:rPr>
        <w:rFonts w:hint="default"/>
      </w:rPr>
    </w:lvl>
    <w:lvl w:ilvl="8">
      <w:start w:val="1"/>
      <w:numFmt w:val="decimal"/>
      <w:pStyle w:val="Otsikko9"/>
      <w:lvlText w:val="%1.%2.%3.%4.%5.%6.%7.%8.%9"/>
      <w:lvlJc w:val="left"/>
      <w:pPr>
        <w:ind w:left="1584" w:hanging="1584"/>
      </w:pPr>
      <w:rPr>
        <w:rFonts w:hint="default"/>
      </w:rPr>
    </w:lvl>
  </w:abstractNum>
  <w:abstractNum w:abstractNumId="14" w15:restartNumberingAfterBreak="0">
    <w:nsid w:val="6D25720C"/>
    <w:multiLevelType w:val="hybridMultilevel"/>
    <w:tmpl w:val="33303DD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927879734">
    <w:abstractNumId w:val="9"/>
  </w:num>
  <w:num w:numId="2" w16cid:durableId="616765535">
    <w:abstractNumId w:val="7"/>
  </w:num>
  <w:num w:numId="3" w16cid:durableId="541139327">
    <w:abstractNumId w:val="6"/>
  </w:num>
  <w:num w:numId="4" w16cid:durableId="1684549465">
    <w:abstractNumId w:val="5"/>
  </w:num>
  <w:num w:numId="5" w16cid:durableId="1306198862">
    <w:abstractNumId w:val="4"/>
  </w:num>
  <w:num w:numId="6" w16cid:durableId="1639648489">
    <w:abstractNumId w:val="8"/>
  </w:num>
  <w:num w:numId="7" w16cid:durableId="5794284">
    <w:abstractNumId w:val="3"/>
  </w:num>
  <w:num w:numId="8" w16cid:durableId="754547257">
    <w:abstractNumId w:val="2"/>
  </w:num>
  <w:num w:numId="9" w16cid:durableId="1662853356">
    <w:abstractNumId w:val="1"/>
  </w:num>
  <w:num w:numId="10" w16cid:durableId="54741724">
    <w:abstractNumId w:val="0"/>
  </w:num>
  <w:num w:numId="11" w16cid:durableId="1526015153">
    <w:abstractNumId w:val="13"/>
  </w:num>
  <w:num w:numId="12" w16cid:durableId="1003161600">
    <w:abstractNumId w:val="10"/>
  </w:num>
  <w:num w:numId="13" w16cid:durableId="1398437895">
    <w:abstractNumId w:val="14"/>
  </w:num>
  <w:num w:numId="14" w16cid:durableId="622734209">
    <w:abstractNumId w:val="11"/>
  </w:num>
  <w:num w:numId="15" w16cid:durableId="1441992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54"/>
    <w:rsid w:val="00001480"/>
    <w:rsid w:val="00001B76"/>
    <w:rsid w:val="00002AEA"/>
    <w:rsid w:val="000048D6"/>
    <w:rsid w:val="00004C09"/>
    <w:rsid w:val="00011468"/>
    <w:rsid w:val="00011E0E"/>
    <w:rsid w:val="0001441D"/>
    <w:rsid w:val="0001634E"/>
    <w:rsid w:val="00017889"/>
    <w:rsid w:val="00017FCC"/>
    <w:rsid w:val="000236FF"/>
    <w:rsid w:val="0002593A"/>
    <w:rsid w:val="0002697D"/>
    <w:rsid w:val="0002763A"/>
    <w:rsid w:val="00034311"/>
    <w:rsid w:val="00041E68"/>
    <w:rsid w:val="00042C09"/>
    <w:rsid w:val="0004407E"/>
    <w:rsid w:val="00051DED"/>
    <w:rsid w:val="000522D6"/>
    <w:rsid w:val="00055FC8"/>
    <w:rsid w:val="0005659C"/>
    <w:rsid w:val="00056B7D"/>
    <w:rsid w:val="0006237C"/>
    <w:rsid w:val="00062563"/>
    <w:rsid w:val="00062886"/>
    <w:rsid w:val="00062BB4"/>
    <w:rsid w:val="00063850"/>
    <w:rsid w:val="00063BEB"/>
    <w:rsid w:val="00063C33"/>
    <w:rsid w:val="000674E3"/>
    <w:rsid w:val="00073CB3"/>
    <w:rsid w:val="00081543"/>
    <w:rsid w:val="0008450A"/>
    <w:rsid w:val="00090D99"/>
    <w:rsid w:val="00095FDD"/>
    <w:rsid w:val="000A2A71"/>
    <w:rsid w:val="000A3749"/>
    <w:rsid w:val="000A6933"/>
    <w:rsid w:val="000B0882"/>
    <w:rsid w:val="000B1868"/>
    <w:rsid w:val="000B523D"/>
    <w:rsid w:val="000C638B"/>
    <w:rsid w:val="000C646A"/>
    <w:rsid w:val="000D0CA8"/>
    <w:rsid w:val="000D122E"/>
    <w:rsid w:val="000D272C"/>
    <w:rsid w:val="000E5938"/>
    <w:rsid w:val="000E72F1"/>
    <w:rsid w:val="000F110B"/>
    <w:rsid w:val="000F2F6A"/>
    <w:rsid w:val="000F445D"/>
    <w:rsid w:val="000F6581"/>
    <w:rsid w:val="000F6CA1"/>
    <w:rsid w:val="001050A9"/>
    <w:rsid w:val="00105467"/>
    <w:rsid w:val="00110354"/>
    <w:rsid w:val="00110AA0"/>
    <w:rsid w:val="001139AE"/>
    <w:rsid w:val="00115595"/>
    <w:rsid w:val="00122BD1"/>
    <w:rsid w:val="00126892"/>
    <w:rsid w:val="00127448"/>
    <w:rsid w:val="001311AA"/>
    <w:rsid w:val="00142439"/>
    <w:rsid w:val="00146F00"/>
    <w:rsid w:val="001527D8"/>
    <w:rsid w:val="00153AD7"/>
    <w:rsid w:val="00154A96"/>
    <w:rsid w:val="00157855"/>
    <w:rsid w:val="00163259"/>
    <w:rsid w:val="00163414"/>
    <w:rsid w:val="001660D4"/>
    <w:rsid w:val="001714D2"/>
    <w:rsid w:val="0017351B"/>
    <w:rsid w:val="00174155"/>
    <w:rsid w:val="001743D8"/>
    <w:rsid w:val="00174853"/>
    <w:rsid w:val="00182A36"/>
    <w:rsid w:val="00190EA9"/>
    <w:rsid w:val="00196C75"/>
    <w:rsid w:val="00197F97"/>
    <w:rsid w:val="001A2E60"/>
    <w:rsid w:val="001A3DF4"/>
    <w:rsid w:val="001A6487"/>
    <w:rsid w:val="001A7349"/>
    <w:rsid w:val="001C52D2"/>
    <w:rsid w:val="001C5FC6"/>
    <w:rsid w:val="001D0587"/>
    <w:rsid w:val="001D3FDB"/>
    <w:rsid w:val="001E4507"/>
    <w:rsid w:val="001F015F"/>
    <w:rsid w:val="001F0B22"/>
    <w:rsid w:val="001F2761"/>
    <w:rsid w:val="00205D6F"/>
    <w:rsid w:val="00206258"/>
    <w:rsid w:val="00211675"/>
    <w:rsid w:val="00215AD3"/>
    <w:rsid w:val="00221C33"/>
    <w:rsid w:val="00222CB3"/>
    <w:rsid w:val="00223EF2"/>
    <w:rsid w:val="00225140"/>
    <w:rsid w:val="00225B82"/>
    <w:rsid w:val="00225FF6"/>
    <w:rsid w:val="00226691"/>
    <w:rsid w:val="00231C0C"/>
    <w:rsid w:val="00236789"/>
    <w:rsid w:val="00236CB2"/>
    <w:rsid w:val="00237AB2"/>
    <w:rsid w:val="002431D6"/>
    <w:rsid w:val="00243D1D"/>
    <w:rsid w:val="002544A7"/>
    <w:rsid w:val="00254714"/>
    <w:rsid w:val="00256278"/>
    <w:rsid w:val="002601BF"/>
    <w:rsid w:val="002717BF"/>
    <w:rsid w:val="002756AE"/>
    <w:rsid w:val="002776F6"/>
    <w:rsid w:val="002864AD"/>
    <w:rsid w:val="002869DC"/>
    <w:rsid w:val="00293165"/>
    <w:rsid w:val="00293A6C"/>
    <w:rsid w:val="002A4618"/>
    <w:rsid w:val="002A5B3F"/>
    <w:rsid w:val="002B4D15"/>
    <w:rsid w:val="002B718A"/>
    <w:rsid w:val="002C144C"/>
    <w:rsid w:val="002C2CE7"/>
    <w:rsid w:val="002C3476"/>
    <w:rsid w:val="002C46AC"/>
    <w:rsid w:val="002C6E44"/>
    <w:rsid w:val="002D58F5"/>
    <w:rsid w:val="002F21A6"/>
    <w:rsid w:val="00300A0A"/>
    <w:rsid w:val="00301D0E"/>
    <w:rsid w:val="00302D20"/>
    <w:rsid w:val="00307268"/>
    <w:rsid w:val="00307981"/>
    <w:rsid w:val="00315A58"/>
    <w:rsid w:val="003178BB"/>
    <w:rsid w:val="0031799A"/>
    <w:rsid w:val="00325D1D"/>
    <w:rsid w:val="003319B8"/>
    <w:rsid w:val="00333866"/>
    <w:rsid w:val="00344EBE"/>
    <w:rsid w:val="00345257"/>
    <w:rsid w:val="003507F4"/>
    <w:rsid w:val="00355457"/>
    <w:rsid w:val="00360B9E"/>
    <w:rsid w:val="00362BC8"/>
    <w:rsid w:val="00362F4D"/>
    <w:rsid w:val="00363402"/>
    <w:rsid w:val="0036395D"/>
    <w:rsid w:val="003644A3"/>
    <w:rsid w:val="00375F96"/>
    <w:rsid w:val="003800D9"/>
    <w:rsid w:val="00386ED9"/>
    <w:rsid w:val="00392A71"/>
    <w:rsid w:val="00394359"/>
    <w:rsid w:val="003969A9"/>
    <w:rsid w:val="003A04D4"/>
    <w:rsid w:val="003A1D7B"/>
    <w:rsid w:val="003A2185"/>
    <w:rsid w:val="003A2829"/>
    <w:rsid w:val="003A6901"/>
    <w:rsid w:val="003B0FE3"/>
    <w:rsid w:val="003B3F42"/>
    <w:rsid w:val="003B4C9B"/>
    <w:rsid w:val="003B4E39"/>
    <w:rsid w:val="003B7D00"/>
    <w:rsid w:val="003D12DE"/>
    <w:rsid w:val="003D3A31"/>
    <w:rsid w:val="003D4D26"/>
    <w:rsid w:val="003D74F3"/>
    <w:rsid w:val="003E4464"/>
    <w:rsid w:val="003E5F3A"/>
    <w:rsid w:val="003E6771"/>
    <w:rsid w:val="003F2B5E"/>
    <w:rsid w:val="003F39B1"/>
    <w:rsid w:val="003F4A1D"/>
    <w:rsid w:val="003F4DD6"/>
    <w:rsid w:val="003F55BC"/>
    <w:rsid w:val="00401472"/>
    <w:rsid w:val="00402CAB"/>
    <w:rsid w:val="00405EDB"/>
    <w:rsid w:val="0041025E"/>
    <w:rsid w:val="00410799"/>
    <w:rsid w:val="00412719"/>
    <w:rsid w:val="00412839"/>
    <w:rsid w:val="0041712D"/>
    <w:rsid w:val="00422362"/>
    <w:rsid w:val="00436E2D"/>
    <w:rsid w:val="0043798E"/>
    <w:rsid w:val="00440778"/>
    <w:rsid w:val="00441B66"/>
    <w:rsid w:val="00441D6E"/>
    <w:rsid w:val="0044262C"/>
    <w:rsid w:val="0044302E"/>
    <w:rsid w:val="004440D2"/>
    <w:rsid w:val="00444AE0"/>
    <w:rsid w:val="00444DC4"/>
    <w:rsid w:val="00463026"/>
    <w:rsid w:val="00463FFA"/>
    <w:rsid w:val="00466B68"/>
    <w:rsid w:val="00467AC9"/>
    <w:rsid w:val="0047038B"/>
    <w:rsid w:val="00476310"/>
    <w:rsid w:val="00485B4C"/>
    <w:rsid w:val="004956E5"/>
    <w:rsid w:val="00496992"/>
    <w:rsid w:val="004A1CC6"/>
    <w:rsid w:val="004A2D14"/>
    <w:rsid w:val="004A62A7"/>
    <w:rsid w:val="004A6D0E"/>
    <w:rsid w:val="004C3993"/>
    <w:rsid w:val="004C4E25"/>
    <w:rsid w:val="004C4FF5"/>
    <w:rsid w:val="004C7424"/>
    <w:rsid w:val="004C7534"/>
    <w:rsid w:val="004D25A6"/>
    <w:rsid w:val="004E02A5"/>
    <w:rsid w:val="004E0BC2"/>
    <w:rsid w:val="004E17E1"/>
    <w:rsid w:val="004E2A82"/>
    <w:rsid w:val="004E73FE"/>
    <w:rsid w:val="004F16EF"/>
    <w:rsid w:val="004F2E87"/>
    <w:rsid w:val="004F64C0"/>
    <w:rsid w:val="005008AB"/>
    <w:rsid w:val="00500CFC"/>
    <w:rsid w:val="0050114D"/>
    <w:rsid w:val="005109CC"/>
    <w:rsid w:val="00510A24"/>
    <w:rsid w:val="005121CB"/>
    <w:rsid w:val="0051510C"/>
    <w:rsid w:val="00520835"/>
    <w:rsid w:val="0052221B"/>
    <w:rsid w:val="005238F8"/>
    <w:rsid w:val="00531C3B"/>
    <w:rsid w:val="0053437D"/>
    <w:rsid w:val="00535C8A"/>
    <w:rsid w:val="005364B5"/>
    <w:rsid w:val="00542C25"/>
    <w:rsid w:val="00544F75"/>
    <w:rsid w:val="005566D5"/>
    <w:rsid w:val="00556B6B"/>
    <w:rsid w:val="00562B24"/>
    <w:rsid w:val="0056307D"/>
    <w:rsid w:val="00564BF9"/>
    <w:rsid w:val="0056719C"/>
    <w:rsid w:val="00567717"/>
    <w:rsid w:val="005713C7"/>
    <w:rsid w:val="00572423"/>
    <w:rsid w:val="0057558F"/>
    <w:rsid w:val="005835B6"/>
    <w:rsid w:val="005914C2"/>
    <w:rsid w:val="00595191"/>
    <w:rsid w:val="005A0C77"/>
    <w:rsid w:val="005A7618"/>
    <w:rsid w:val="005B0F24"/>
    <w:rsid w:val="005B51CC"/>
    <w:rsid w:val="005C0480"/>
    <w:rsid w:val="005D0837"/>
    <w:rsid w:val="005D1C59"/>
    <w:rsid w:val="005D7C8E"/>
    <w:rsid w:val="005E3030"/>
    <w:rsid w:val="00604DF6"/>
    <w:rsid w:val="00607729"/>
    <w:rsid w:val="00614043"/>
    <w:rsid w:val="00615AF4"/>
    <w:rsid w:val="00617800"/>
    <w:rsid w:val="00622066"/>
    <w:rsid w:val="006259A1"/>
    <w:rsid w:val="00626367"/>
    <w:rsid w:val="00632DAA"/>
    <w:rsid w:val="006363C2"/>
    <w:rsid w:val="00640B65"/>
    <w:rsid w:val="00643747"/>
    <w:rsid w:val="0064418B"/>
    <w:rsid w:val="00645ADC"/>
    <w:rsid w:val="00646A67"/>
    <w:rsid w:val="0064761D"/>
    <w:rsid w:val="006502A2"/>
    <w:rsid w:val="0065297E"/>
    <w:rsid w:val="006556F4"/>
    <w:rsid w:val="00662690"/>
    <w:rsid w:val="00666DE2"/>
    <w:rsid w:val="00672348"/>
    <w:rsid w:val="00677C82"/>
    <w:rsid w:val="00686AFD"/>
    <w:rsid w:val="006870A7"/>
    <w:rsid w:val="00687A18"/>
    <w:rsid w:val="0069098C"/>
    <w:rsid w:val="006936BB"/>
    <w:rsid w:val="0069477A"/>
    <w:rsid w:val="0069488D"/>
    <w:rsid w:val="006A0067"/>
    <w:rsid w:val="006B128F"/>
    <w:rsid w:val="006B1F36"/>
    <w:rsid w:val="006B2924"/>
    <w:rsid w:val="006B3C8B"/>
    <w:rsid w:val="006B4D8C"/>
    <w:rsid w:val="006B51FC"/>
    <w:rsid w:val="006B6927"/>
    <w:rsid w:val="006C7C8F"/>
    <w:rsid w:val="006D312F"/>
    <w:rsid w:val="006D4B3E"/>
    <w:rsid w:val="006D5C24"/>
    <w:rsid w:val="006E2549"/>
    <w:rsid w:val="006E29C9"/>
    <w:rsid w:val="006E5C29"/>
    <w:rsid w:val="006E6CC0"/>
    <w:rsid w:val="006F0F42"/>
    <w:rsid w:val="006F3309"/>
    <w:rsid w:val="006F6F54"/>
    <w:rsid w:val="00701B19"/>
    <w:rsid w:val="00710AFD"/>
    <w:rsid w:val="00712D0A"/>
    <w:rsid w:val="007172A9"/>
    <w:rsid w:val="007172D1"/>
    <w:rsid w:val="00717976"/>
    <w:rsid w:val="0072103B"/>
    <w:rsid w:val="00725892"/>
    <w:rsid w:val="00725C8E"/>
    <w:rsid w:val="00731E34"/>
    <w:rsid w:val="00736ECE"/>
    <w:rsid w:val="007421E9"/>
    <w:rsid w:val="007436C7"/>
    <w:rsid w:val="00743D2E"/>
    <w:rsid w:val="007443F2"/>
    <w:rsid w:val="007469AA"/>
    <w:rsid w:val="007505D9"/>
    <w:rsid w:val="007661A6"/>
    <w:rsid w:val="0076691E"/>
    <w:rsid w:val="00772659"/>
    <w:rsid w:val="0078165F"/>
    <w:rsid w:val="007833E0"/>
    <w:rsid w:val="007840CD"/>
    <w:rsid w:val="007860C9"/>
    <w:rsid w:val="007935DC"/>
    <w:rsid w:val="00793ADD"/>
    <w:rsid w:val="007A0489"/>
    <w:rsid w:val="007A07F9"/>
    <w:rsid w:val="007A10B0"/>
    <w:rsid w:val="007A1742"/>
    <w:rsid w:val="007A447C"/>
    <w:rsid w:val="007A6A3D"/>
    <w:rsid w:val="007B0BAC"/>
    <w:rsid w:val="007B1955"/>
    <w:rsid w:val="007B1FA8"/>
    <w:rsid w:val="007C0D43"/>
    <w:rsid w:val="007C23A8"/>
    <w:rsid w:val="007C297B"/>
    <w:rsid w:val="007C72B9"/>
    <w:rsid w:val="007C7564"/>
    <w:rsid w:val="007D055C"/>
    <w:rsid w:val="007D1265"/>
    <w:rsid w:val="007D2044"/>
    <w:rsid w:val="007D7384"/>
    <w:rsid w:val="007E0DD6"/>
    <w:rsid w:val="007E1242"/>
    <w:rsid w:val="007E155C"/>
    <w:rsid w:val="007E1820"/>
    <w:rsid w:val="007F03A9"/>
    <w:rsid w:val="007F09CB"/>
    <w:rsid w:val="007F3D8C"/>
    <w:rsid w:val="007F4C4C"/>
    <w:rsid w:val="007F7B23"/>
    <w:rsid w:val="00822B06"/>
    <w:rsid w:val="00822C93"/>
    <w:rsid w:val="008230B1"/>
    <w:rsid w:val="00831882"/>
    <w:rsid w:val="008354D2"/>
    <w:rsid w:val="008354EC"/>
    <w:rsid w:val="00840039"/>
    <w:rsid w:val="008415EA"/>
    <w:rsid w:val="00844492"/>
    <w:rsid w:val="0084473A"/>
    <w:rsid w:val="00844D1C"/>
    <w:rsid w:val="00854707"/>
    <w:rsid w:val="0085505E"/>
    <w:rsid w:val="0085516A"/>
    <w:rsid w:val="00863B56"/>
    <w:rsid w:val="00863E1A"/>
    <w:rsid w:val="00874315"/>
    <w:rsid w:val="008762D3"/>
    <w:rsid w:val="00876F3A"/>
    <w:rsid w:val="008771ED"/>
    <w:rsid w:val="00881E5B"/>
    <w:rsid w:val="0088279A"/>
    <w:rsid w:val="0088296C"/>
    <w:rsid w:val="008839F4"/>
    <w:rsid w:val="00886F03"/>
    <w:rsid w:val="00891DD9"/>
    <w:rsid w:val="00892A81"/>
    <w:rsid w:val="008A43CD"/>
    <w:rsid w:val="008A6C09"/>
    <w:rsid w:val="008B5105"/>
    <w:rsid w:val="008B5425"/>
    <w:rsid w:val="008B640B"/>
    <w:rsid w:val="008B78F0"/>
    <w:rsid w:val="008C24B0"/>
    <w:rsid w:val="008C2BB5"/>
    <w:rsid w:val="008D3C9C"/>
    <w:rsid w:val="008E3EC6"/>
    <w:rsid w:val="008E5D5F"/>
    <w:rsid w:val="008E6FA9"/>
    <w:rsid w:val="008E7ACF"/>
    <w:rsid w:val="008E7F24"/>
    <w:rsid w:val="008F2507"/>
    <w:rsid w:val="008F6098"/>
    <w:rsid w:val="008F7250"/>
    <w:rsid w:val="0090331B"/>
    <w:rsid w:val="009077A7"/>
    <w:rsid w:val="009110DB"/>
    <w:rsid w:val="0092243C"/>
    <w:rsid w:val="00923490"/>
    <w:rsid w:val="00924126"/>
    <w:rsid w:val="00924209"/>
    <w:rsid w:val="009326A3"/>
    <w:rsid w:val="009377FF"/>
    <w:rsid w:val="00937BEC"/>
    <w:rsid w:val="00943010"/>
    <w:rsid w:val="00943682"/>
    <w:rsid w:val="00947253"/>
    <w:rsid w:val="00950511"/>
    <w:rsid w:val="00952A3A"/>
    <w:rsid w:val="00953E70"/>
    <w:rsid w:val="009545C9"/>
    <w:rsid w:val="0095480B"/>
    <w:rsid w:val="00956D95"/>
    <w:rsid w:val="009668E5"/>
    <w:rsid w:val="00972D12"/>
    <w:rsid w:val="00980351"/>
    <w:rsid w:val="00986283"/>
    <w:rsid w:val="00986A42"/>
    <w:rsid w:val="00990DDF"/>
    <w:rsid w:val="00996875"/>
    <w:rsid w:val="00996F86"/>
    <w:rsid w:val="009A1916"/>
    <w:rsid w:val="009B0B19"/>
    <w:rsid w:val="009B3412"/>
    <w:rsid w:val="009B6E3F"/>
    <w:rsid w:val="009C0033"/>
    <w:rsid w:val="009C15AB"/>
    <w:rsid w:val="009C228B"/>
    <w:rsid w:val="009C28C0"/>
    <w:rsid w:val="009C46C7"/>
    <w:rsid w:val="009C69E6"/>
    <w:rsid w:val="009D1526"/>
    <w:rsid w:val="009D1630"/>
    <w:rsid w:val="009D3067"/>
    <w:rsid w:val="009D6F6B"/>
    <w:rsid w:val="009E54AB"/>
    <w:rsid w:val="009E5E6E"/>
    <w:rsid w:val="009F10A4"/>
    <w:rsid w:val="009F5358"/>
    <w:rsid w:val="009F5B02"/>
    <w:rsid w:val="009F67CB"/>
    <w:rsid w:val="00A001D3"/>
    <w:rsid w:val="00A037D5"/>
    <w:rsid w:val="00A03FEB"/>
    <w:rsid w:val="00A05F3B"/>
    <w:rsid w:val="00A35AED"/>
    <w:rsid w:val="00A36213"/>
    <w:rsid w:val="00A41B2B"/>
    <w:rsid w:val="00A4319E"/>
    <w:rsid w:val="00A44058"/>
    <w:rsid w:val="00A52B1C"/>
    <w:rsid w:val="00A60AB3"/>
    <w:rsid w:val="00A61216"/>
    <w:rsid w:val="00A6719C"/>
    <w:rsid w:val="00A713BA"/>
    <w:rsid w:val="00A7511E"/>
    <w:rsid w:val="00A77DE1"/>
    <w:rsid w:val="00A81B6F"/>
    <w:rsid w:val="00A901EC"/>
    <w:rsid w:val="00A91028"/>
    <w:rsid w:val="00AA0B41"/>
    <w:rsid w:val="00AA6F78"/>
    <w:rsid w:val="00AB5B39"/>
    <w:rsid w:val="00AB6F67"/>
    <w:rsid w:val="00AC091B"/>
    <w:rsid w:val="00AC29B4"/>
    <w:rsid w:val="00AC598D"/>
    <w:rsid w:val="00AC7ABB"/>
    <w:rsid w:val="00AD14B0"/>
    <w:rsid w:val="00AD3BCF"/>
    <w:rsid w:val="00AD69DE"/>
    <w:rsid w:val="00AE66DB"/>
    <w:rsid w:val="00AF1C78"/>
    <w:rsid w:val="00B01FF2"/>
    <w:rsid w:val="00B03414"/>
    <w:rsid w:val="00B050EE"/>
    <w:rsid w:val="00B05550"/>
    <w:rsid w:val="00B13AB1"/>
    <w:rsid w:val="00B22C32"/>
    <w:rsid w:val="00B325C0"/>
    <w:rsid w:val="00B32620"/>
    <w:rsid w:val="00B32CED"/>
    <w:rsid w:val="00B41762"/>
    <w:rsid w:val="00B4221B"/>
    <w:rsid w:val="00B51242"/>
    <w:rsid w:val="00B6363E"/>
    <w:rsid w:val="00B63D87"/>
    <w:rsid w:val="00B67563"/>
    <w:rsid w:val="00B70E1C"/>
    <w:rsid w:val="00B75F84"/>
    <w:rsid w:val="00B81CF1"/>
    <w:rsid w:val="00B84520"/>
    <w:rsid w:val="00B84645"/>
    <w:rsid w:val="00B84EFC"/>
    <w:rsid w:val="00B87E07"/>
    <w:rsid w:val="00B907A5"/>
    <w:rsid w:val="00B909A6"/>
    <w:rsid w:val="00BA0D6F"/>
    <w:rsid w:val="00BA1BA4"/>
    <w:rsid w:val="00BA3E07"/>
    <w:rsid w:val="00BA4126"/>
    <w:rsid w:val="00BB14A8"/>
    <w:rsid w:val="00BB2C47"/>
    <w:rsid w:val="00BC1A20"/>
    <w:rsid w:val="00BC2D5E"/>
    <w:rsid w:val="00BC3CDA"/>
    <w:rsid w:val="00BC68E1"/>
    <w:rsid w:val="00BD10C7"/>
    <w:rsid w:val="00BE038F"/>
    <w:rsid w:val="00BE30EE"/>
    <w:rsid w:val="00BE5CAD"/>
    <w:rsid w:val="00BF23E9"/>
    <w:rsid w:val="00BF39CF"/>
    <w:rsid w:val="00C104AA"/>
    <w:rsid w:val="00C1119C"/>
    <w:rsid w:val="00C13DB7"/>
    <w:rsid w:val="00C14714"/>
    <w:rsid w:val="00C245D9"/>
    <w:rsid w:val="00C3203E"/>
    <w:rsid w:val="00C34817"/>
    <w:rsid w:val="00C37FB2"/>
    <w:rsid w:val="00C42EC9"/>
    <w:rsid w:val="00C47F2E"/>
    <w:rsid w:val="00C50B41"/>
    <w:rsid w:val="00C53808"/>
    <w:rsid w:val="00C548B2"/>
    <w:rsid w:val="00C62F20"/>
    <w:rsid w:val="00C65AB8"/>
    <w:rsid w:val="00C713C1"/>
    <w:rsid w:val="00C752C9"/>
    <w:rsid w:val="00C760C3"/>
    <w:rsid w:val="00C76E1A"/>
    <w:rsid w:val="00C76FCE"/>
    <w:rsid w:val="00C77097"/>
    <w:rsid w:val="00C770EB"/>
    <w:rsid w:val="00C777CA"/>
    <w:rsid w:val="00C779A7"/>
    <w:rsid w:val="00C804AF"/>
    <w:rsid w:val="00C86AC7"/>
    <w:rsid w:val="00C94225"/>
    <w:rsid w:val="00CA088C"/>
    <w:rsid w:val="00CA10AB"/>
    <w:rsid w:val="00CA1FEB"/>
    <w:rsid w:val="00CA3499"/>
    <w:rsid w:val="00CB05E8"/>
    <w:rsid w:val="00CB3880"/>
    <w:rsid w:val="00CB546C"/>
    <w:rsid w:val="00CB5944"/>
    <w:rsid w:val="00CB606D"/>
    <w:rsid w:val="00CC0569"/>
    <w:rsid w:val="00CC2200"/>
    <w:rsid w:val="00CC466B"/>
    <w:rsid w:val="00CC51E6"/>
    <w:rsid w:val="00CC680E"/>
    <w:rsid w:val="00CD6108"/>
    <w:rsid w:val="00CE2A40"/>
    <w:rsid w:val="00CE5555"/>
    <w:rsid w:val="00CE5F52"/>
    <w:rsid w:val="00CE6EEB"/>
    <w:rsid w:val="00CF0F92"/>
    <w:rsid w:val="00CF7D4E"/>
    <w:rsid w:val="00D020A9"/>
    <w:rsid w:val="00D03271"/>
    <w:rsid w:val="00D109B5"/>
    <w:rsid w:val="00D124EC"/>
    <w:rsid w:val="00D208E7"/>
    <w:rsid w:val="00D2349A"/>
    <w:rsid w:val="00D4025B"/>
    <w:rsid w:val="00D40494"/>
    <w:rsid w:val="00D40E0B"/>
    <w:rsid w:val="00D44438"/>
    <w:rsid w:val="00D476F8"/>
    <w:rsid w:val="00D5354A"/>
    <w:rsid w:val="00D6203D"/>
    <w:rsid w:val="00D627FB"/>
    <w:rsid w:val="00D62BF5"/>
    <w:rsid w:val="00D66BFE"/>
    <w:rsid w:val="00D67ACC"/>
    <w:rsid w:val="00D700EE"/>
    <w:rsid w:val="00D73E69"/>
    <w:rsid w:val="00D80E33"/>
    <w:rsid w:val="00D927BB"/>
    <w:rsid w:val="00D95212"/>
    <w:rsid w:val="00DA090F"/>
    <w:rsid w:val="00DA0E2E"/>
    <w:rsid w:val="00DA2B8B"/>
    <w:rsid w:val="00DA2CBF"/>
    <w:rsid w:val="00DA5579"/>
    <w:rsid w:val="00DA6251"/>
    <w:rsid w:val="00DB17E1"/>
    <w:rsid w:val="00DB1FBD"/>
    <w:rsid w:val="00DB25AC"/>
    <w:rsid w:val="00DB42A9"/>
    <w:rsid w:val="00DB513C"/>
    <w:rsid w:val="00DC1348"/>
    <w:rsid w:val="00DC2892"/>
    <w:rsid w:val="00DC74F6"/>
    <w:rsid w:val="00DD0D66"/>
    <w:rsid w:val="00DD3260"/>
    <w:rsid w:val="00DD55D8"/>
    <w:rsid w:val="00DE4F8C"/>
    <w:rsid w:val="00DF3818"/>
    <w:rsid w:val="00DF6BE5"/>
    <w:rsid w:val="00E05480"/>
    <w:rsid w:val="00E05FA9"/>
    <w:rsid w:val="00E06F5C"/>
    <w:rsid w:val="00E07AAC"/>
    <w:rsid w:val="00E10E46"/>
    <w:rsid w:val="00E17F56"/>
    <w:rsid w:val="00E20FAC"/>
    <w:rsid w:val="00E25761"/>
    <w:rsid w:val="00E322B7"/>
    <w:rsid w:val="00E3431C"/>
    <w:rsid w:val="00E34363"/>
    <w:rsid w:val="00E34F20"/>
    <w:rsid w:val="00E373CC"/>
    <w:rsid w:val="00E43CF2"/>
    <w:rsid w:val="00E45661"/>
    <w:rsid w:val="00E5225A"/>
    <w:rsid w:val="00E56E6F"/>
    <w:rsid w:val="00E6126E"/>
    <w:rsid w:val="00E639D4"/>
    <w:rsid w:val="00E67D04"/>
    <w:rsid w:val="00E70AA9"/>
    <w:rsid w:val="00E712B7"/>
    <w:rsid w:val="00E723EC"/>
    <w:rsid w:val="00E736C8"/>
    <w:rsid w:val="00E743ED"/>
    <w:rsid w:val="00E76628"/>
    <w:rsid w:val="00E76D35"/>
    <w:rsid w:val="00E82D60"/>
    <w:rsid w:val="00E850EF"/>
    <w:rsid w:val="00E92745"/>
    <w:rsid w:val="00E92B03"/>
    <w:rsid w:val="00E94E58"/>
    <w:rsid w:val="00E94FFF"/>
    <w:rsid w:val="00EA12CB"/>
    <w:rsid w:val="00EA2A82"/>
    <w:rsid w:val="00EA60D5"/>
    <w:rsid w:val="00EC02C8"/>
    <w:rsid w:val="00EC0617"/>
    <w:rsid w:val="00EC1EE3"/>
    <w:rsid w:val="00EC5BF7"/>
    <w:rsid w:val="00EC67F4"/>
    <w:rsid w:val="00EC6CD3"/>
    <w:rsid w:val="00ED093D"/>
    <w:rsid w:val="00ED54B8"/>
    <w:rsid w:val="00EE0A2F"/>
    <w:rsid w:val="00EE13E3"/>
    <w:rsid w:val="00EE599F"/>
    <w:rsid w:val="00EE7623"/>
    <w:rsid w:val="00EF4F63"/>
    <w:rsid w:val="00EF5DD8"/>
    <w:rsid w:val="00EF7047"/>
    <w:rsid w:val="00EF7301"/>
    <w:rsid w:val="00EF73B2"/>
    <w:rsid w:val="00F00D4F"/>
    <w:rsid w:val="00F023A5"/>
    <w:rsid w:val="00F0581E"/>
    <w:rsid w:val="00F1137D"/>
    <w:rsid w:val="00F11935"/>
    <w:rsid w:val="00F17A0E"/>
    <w:rsid w:val="00F32232"/>
    <w:rsid w:val="00F337BA"/>
    <w:rsid w:val="00F37FD9"/>
    <w:rsid w:val="00F413BA"/>
    <w:rsid w:val="00F46295"/>
    <w:rsid w:val="00F61947"/>
    <w:rsid w:val="00F629A2"/>
    <w:rsid w:val="00F62C6D"/>
    <w:rsid w:val="00F644BA"/>
    <w:rsid w:val="00F65162"/>
    <w:rsid w:val="00F65E3E"/>
    <w:rsid w:val="00F66336"/>
    <w:rsid w:val="00F71072"/>
    <w:rsid w:val="00F73BB5"/>
    <w:rsid w:val="00F7703D"/>
    <w:rsid w:val="00F80ABD"/>
    <w:rsid w:val="00F81E33"/>
    <w:rsid w:val="00F859D1"/>
    <w:rsid w:val="00F90E06"/>
    <w:rsid w:val="00FA0321"/>
    <w:rsid w:val="00FA28BB"/>
    <w:rsid w:val="00FB7C0A"/>
    <w:rsid w:val="00FC4E0C"/>
    <w:rsid w:val="00FD3209"/>
    <w:rsid w:val="00FD3523"/>
    <w:rsid w:val="00FD3E60"/>
    <w:rsid w:val="00FD4DD1"/>
    <w:rsid w:val="00FD50E7"/>
    <w:rsid w:val="00FD6668"/>
    <w:rsid w:val="00FD6AFC"/>
    <w:rsid w:val="00FE10A4"/>
    <w:rsid w:val="00FF0262"/>
    <w:rsid w:val="00FF0FD0"/>
    <w:rsid w:val="00FF4332"/>
    <w:rsid w:val="00FF70F7"/>
    <w:rsid w:val="00FF7200"/>
    <w:rsid w:val="00FF758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62840"/>
  <w15:chartTrackingRefBased/>
  <w15:docId w15:val="{D223DE70-787A-427C-A475-A41197CB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042C09"/>
    <w:pPr>
      <w:spacing w:after="140" w:line="276" w:lineRule="auto"/>
      <w:jc w:val="both"/>
    </w:pPr>
    <w:rPr>
      <w:rFonts w:ascii="Arial" w:hAnsi="Arial"/>
      <w:color w:val="000000"/>
      <w:sz w:val="23"/>
    </w:rPr>
  </w:style>
  <w:style w:type="paragraph" w:styleId="Otsikko1">
    <w:name w:val="heading 1"/>
    <w:basedOn w:val="Normaali"/>
    <w:next w:val="Normaali"/>
    <w:link w:val="Otsikko1Char"/>
    <w:uiPriority w:val="9"/>
    <w:qFormat/>
    <w:rsid w:val="00562B24"/>
    <w:pPr>
      <w:keepNext/>
      <w:keepLines/>
      <w:spacing w:after="180" w:line="240" w:lineRule="auto"/>
      <w:jc w:val="left"/>
      <w:outlineLvl w:val="0"/>
    </w:pPr>
    <w:rPr>
      <w:rFonts w:eastAsiaTheme="majorEastAsia" w:cstheme="majorHAnsi"/>
      <w:caps/>
      <w:sz w:val="28"/>
      <w:szCs w:val="32"/>
    </w:rPr>
  </w:style>
  <w:style w:type="paragraph" w:styleId="Otsikko2">
    <w:name w:val="heading 2"/>
    <w:basedOn w:val="Normaali"/>
    <w:next w:val="Normaali"/>
    <w:link w:val="Otsikko2Char"/>
    <w:uiPriority w:val="9"/>
    <w:unhideWhenUsed/>
    <w:qFormat/>
    <w:rsid w:val="00562B24"/>
    <w:pPr>
      <w:keepNext/>
      <w:keepLines/>
      <w:spacing w:before="240" w:after="180" w:line="240" w:lineRule="auto"/>
      <w:jc w:val="left"/>
      <w:outlineLvl w:val="1"/>
    </w:pPr>
    <w:rPr>
      <w:rFonts w:eastAsiaTheme="majorEastAsia" w:cstheme="majorHAnsi"/>
      <w:sz w:val="24"/>
      <w:szCs w:val="26"/>
    </w:rPr>
  </w:style>
  <w:style w:type="paragraph" w:styleId="Otsikko3">
    <w:name w:val="heading 3"/>
    <w:basedOn w:val="Normaali"/>
    <w:next w:val="Normaali"/>
    <w:link w:val="Otsikko3Char"/>
    <w:uiPriority w:val="9"/>
    <w:unhideWhenUsed/>
    <w:qFormat/>
    <w:rsid w:val="00562B24"/>
    <w:pPr>
      <w:keepNext/>
      <w:keepLines/>
      <w:numPr>
        <w:ilvl w:val="2"/>
        <w:numId w:val="11"/>
      </w:numPr>
      <w:spacing w:before="600" w:after="480" w:line="240" w:lineRule="auto"/>
      <w:ind w:left="567" w:hanging="567"/>
      <w:jc w:val="left"/>
      <w:outlineLvl w:val="2"/>
    </w:pPr>
    <w:rPr>
      <w:rFonts w:eastAsiaTheme="majorEastAsia" w:cstheme="majorHAnsi"/>
      <w:szCs w:val="24"/>
    </w:rPr>
  </w:style>
  <w:style w:type="paragraph" w:styleId="Otsikko4">
    <w:name w:val="heading 4"/>
    <w:basedOn w:val="Normaali"/>
    <w:next w:val="Normaali"/>
    <w:link w:val="Otsikko4Char"/>
    <w:uiPriority w:val="9"/>
    <w:unhideWhenUsed/>
    <w:rsid w:val="00C65AB8"/>
    <w:pPr>
      <w:keepNext/>
      <w:keepLines/>
      <w:numPr>
        <w:ilvl w:val="3"/>
        <w:numId w:val="11"/>
      </w:numPr>
      <w:spacing w:before="40"/>
      <w:outlineLvl w:val="3"/>
    </w:pPr>
    <w:rPr>
      <w:rFonts w:asciiTheme="majorHAnsi" w:eastAsiaTheme="majorEastAsia" w:hAnsiTheme="majorHAnsi" w:cstheme="majorBidi"/>
      <w:i/>
      <w:iCs/>
    </w:rPr>
  </w:style>
  <w:style w:type="paragraph" w:styleId="Otsikko5">
    <w:name w:val="heading 5"/>
    <w:basedOn w:val="Normaali"/>
    <w:next w:val="Normaali"/>
    <w:link w:val="Otsikko5Char"/>
    <w:uiPriority w:val="9"/>
    <w:semiHidden/>
    <w:unhideWhenUsed/>
    <w:rsid w:val="00C65AB8"/>
    <w:pPr>
      <w:keepNext/>
      <w:keepLines/>
      <w:numPr>
        <w:ilvl w:val="4"/>
        <w:numId w:val="11"/>
      </w:numPr>
      <w:spacing w:before="40"/>
      <w:outlineLvl w:val="4"/>
    </w:pPr>
    <w:rPr>
      <w:rFonts w:asciiTheme="majorHAnsi" w:eastAsiaTheme="majorEastAsia" w:hAnsiTheme="majorHAnsi" w:cstheme="majorBidi"/>
    </w:rPr>
  </w:style>
  <w:style w:type="paragraph" w:styleId="Otsikko6">
    <w:name w:val="heading 6"/>
    <w:basedOn w:val="Normaali"/>
    <w:next w:val="Normaali"/>
    <w:link w:val="Otsikko6Char"/>
    <w:uiPriority w:val="9"/>
    <w:semiHidden/>
    <w:unhideWhenUsed/>
    <w:qFormat/>
    <w:rsid w:val="00C65AB8"/>
    <w:pPr>
      <w:keepNext/>
      <w:keepLines/>
      <w:numPr>
        <w:ilvl w:val="5"/>
        <w:numId w:val="11"/>
      </w:numPr>
      <w:spacing w:before="40"/>
      <w:outlineLvl w:val="5"/>
    </w:pPr>
    <w:rPr>
      <w:rFonts w:asciiTheme="majorHAnsi" w:eastAsiaTheme="majorEastAsia" w:hAnsiTheme="majorHAnsi" w:cstheme="majorBidi"/>
    </w:rPr>
  </w:style>
  <w:style w:type="paragraph" w:styleId="Otsikko7">
    <w:name w:val="heading 7"/>
    <w:basedOn w:val="Normaali"/>
    <w:next w:val="Normaali"/>
    <w:link w:val="Otsikko7Char"/>
    <w:uiPriority w:val="9"/>
    <w:semiHidden/>
    <w:unhideWhenUsed/>
    <w:qFormat/>
    <w:rsid w:val="00C65AB8"/>
    <w:pPr>
      <w:keepNext/>
      <w:keepLines/>
      <w:numPr>
        <w:ilvl w:val="6"/>
        <w:numId w:val="11"/>
      </w:numPr>
      <w:spacing w:before="40"/>
      <w:outlineLvl w:val="6"/>
    </w:pPr>
    <w:rPr>
      <w:rFonts w:asciiTheme="majorHAnsi" w:eastAsiaTheme="majorEastAsia" w:hAnsiTheme="majorHAnsi" w:cstheme="majorBidi"/>
      <w:i/>
      <w:iCs/>
    </w:rPr>
  </w:style>
  <w:style w:type="paragraph" w:styleId="Otsikko8">
    <w:name w:val="heading 8"/>
    <w:basedOn w:val="Normaali"/>
    <w:next w:val="Normaali"/>
    <w:link w:val="Otsikko8Char"/>
    <w:uiPriority w:val="9"/>
    <w:semiHidden/>
    <w:unhideWhenUsed/>
    <w:qFormat/>
    <w:rsid w:val="00C65AB8"/>
    <w:pPr>
      <w:keepNext/>
      <w:keepLines/>
      <w:numPr>
        <w:ilvl w:val="7"/>
        <w:numId w:val="11"/>
      </w:numPr>
      <w:spacing w:before="40"/>
      <w:outlineLvl w:val="7"/>
    </w:pPr>
    <w:rPr>
      <w:rFonts w:asciiTheme="majorHAnsi" w:eastAsiaTheme="majorEastAsia" w:hAnsiTheme="majorHAnsi" w:cstheme="majorBidi"/>
      <w:sz w:val="21"/>
      <w:szCs w:val="21"/>
    </w:rPr>
  </w:style>
  <w:style w:type="paragraph" w:styleId="Otsikko9">
    <w:name w:val="heading 9"/>
    <w:basedOn w:val="Normaali"/>
    <w:next w:val="Normaali"/>
    <w:link w:val="Otsikko9Char"/>
    <w:uiPriority w:val="9"/>
    <w:semiHidden/>
    <w:unhideWhenUsed/>
    <w:qFormat/>
    <w:rsid w:val="00C65AB8"/>
    <w:pPr>
      <w:keepNext/>
      <w:keepLines/>
      <w:numPr>
        <w:ilvl w:val="8"/>
        <w:numId w:val="11"/>
      </w:numPr>
      <w:spacing w:before="40"/>
      <w:outlineLvl w:val="8"/>
    </w:pPr>
    <w:rPr>
      <w:rFonts w:asciiTheme="majorHAnsi" w:eastAsiaTheme="majorEastAsia" w:hAnsiTheme="majorHAnsi" w:cstheme="majorBidi"/>
      <w:i/>
      <w:iCs/>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62B24"/>
    <w:rPr>
      <w:rFonts w:ascii="Times New Roman" w:eastAsiaTheme="majorEastAsia" w:hAnsi="Times New Roman" w:cstheme="majorHAnsi"/>
      <w:caps/>
      <w:sz w:val="28"/>
      <w:szCs w:val="32"/>
    </w:rPr>
  </w:style>
  <w:style w:type="character" w:customStyle="1" w:styleId="Otsikko2Char">
    <w:name w:val="Otsikko 2 Char"/>
    <w:basedOn w:val="Kappaleenoletusfontti"/>
    <w:link w:val="Otsikko2"/>
    <w:uiPriority w:val="9"/>
    <w:rsid w:val="00562B24"/>
    <w:rPr>
      <w:rFonts w:ascii="Times New Roman" w:eastAsiaTheme="majorEastAsia" w:hAnsi="Times New Roman" w:cstheme="majorHAnsi"/>
      <w:sz w:val="24"/>
      <w:szCs w:val="26"/>
    </w:rPr>
  </w:style>
  <w:style w:type="character" w:customStyle="1" w:styleId="Otsikko3Char">
    <w:name w:val="Otsikko 3 Char"/>
    <w:basedOn w:val="Kappaleenoletusfontti"/>
    <w:link w:val="Otsikko3"/>
    <w:uiPriority w:val="9"/>
    <w:rsid w:val="00562B24"/>
    <w:rPr>
      <w:rFonts w:ascii="Times New Roman" w:eastAsiaTheme="majorEastAsia" w:hAnsi="Times New Roman" w:cstheme="majorHAnsi"/>
      <w:sz w:val="24"/>
      <w:szCs w:val="24"/>
    </w:rPr>
  </w:style>
  <w:style w:type="character" w:customStyle="1" w:styleId="Otsikko4Char">
    <w:name w:val="Otsikko 4 Char"/>
    <w:basedOn w:val="Kappaleenoletusfontti"/>
    <w:link w:val="Otsikko4"/>
    <w:uiPriority w:val="9"/>
    <w:rsid w:val="00C65AB8"/>
    <w:rPr>
      <w:rFonts w:asciiTheme="majorHAnsi" w:eastAsiaTheme="majorEastAsia" w:hAnsiTheme="majorHAnsi" w:cstheme="majorBidi"/>
      <w:i/>
      <w:iCs/>
      <w:color w:val="2F5496" w:themeColor="accent1" w:themeShade="BF"/>
      <w:sz w:val="24"/>
    </w:rPr>
  </w:style>
  <w:style w:type="character" w:customStyle="1" w:styleId="Otsikko5Char">
    <w:name w:val="Otsikko 5 Char"/>
    <w:basedOn w:val="Kappaleenoletusfontti"/>
    <w:link w:val="Otsikko5"/>
    <w:uiPriority w:val="9"/>
    <w:semiHidden/>
    <w:rsid w:val="00C65AB8"/>
    <w:rPr>
      <w:rFonts w:asciiTheme="majorHAnsi" w:eastAsiaTheme="majorEastAsia" w:hAnsiTheme="majorHAnsi" w:cstheme="majorBidi"/>
      <w:color w:val="2F5496" w:themeColor="accent1" w:themeShade="BF"/>
      <w:sz w:val="24"/>
    </w:rPr>
  </w:style>
  <w:style w:type="character" w:customStyle="1" w:styleId="Otsikko6Char">
    <w:name w:val="Otsikko 6 Char"/>
    <w:basedOn w:val="Kappaleenoletusfontti"/>
    <w:link w:val="Otsikko6"/>
    <w:uiPriority w:val="9"/>
    <w:semiHidden/>
    <w:rsid w:val="00C65AB8"/>
    <w:rPr>
      <w:rFonts w:asciiTheme="majorHAnsi" w:eastAsiaTheme="majorEastAsia" w:hAnsiTheme="majorHAnsi" w:cstheme="majorBidi"/>
      <w:color w:val="1F3763" w:themeColor="accent1" w:themeShade="7F"/>
      <w:sz w:val="24"/>
    </w:rPr>
  </w:style>
  <w:style w:type="character" w:customStyle="1" w:styleId="Otsikko7Char">
    <w:name w:val="Otsikko 7 Char"/>
    <w:basedOn w:val="Kappaleenoletusfontti"/>
    <w:link w:val="Otsikko7"/>
    <w:uiPriority w:val="9"/>
    <w:semiHidden/>
    <w:rsid w:val="00C65AB8"/>
    <w:rPr>
      <w:rFonts w:asciiTheme="majorHAnsi" w:eastAsiaTheme="majorEastAsia" w:hAnsiTheme="majorHAnsi" w:cstheme="majorBidi"/>
      <w:i/>
      <w:iCs/>
      <w:color w:val="1F3763" w:themeColor="accent1" w:themeShade="7F"/>
      <w:sz w:val="24"/>
    </w:rPr>
  </w:style>
  <w:style w:type="character" w:customStyle="1" w:styleId="Otsikko8Char">
    <w:name w:val="Otsikko 8 Char"/>
    <w:basedOn w:val="Kappaleenoletusfontti"/>
    <w:link w:val="Otsikko8"/>
    <w:uiPriority w:val="9"/>
    <w:semiHidden/>
    <w:rsid w:val="00C65AB8"/>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C65AB8"/>
    <w:rPr>
      <w:rFonts w:asciiTheme="majorHAnsi" w:eastAsiaTheme="majorEastAsia" w:hAnsiTheme="majorHAnsi" w:cstheme="majorBidi"/>
      <w:i/>
      <w:iCs/>
      <w:color w:val="272727" w:themeColor="text1" w:themeTint="D8"/>
      <w:sz w:val="21"/>
      <w:szCs w:val="21"/>
    </w:rPr>
  </w:style>
  <w:style w:type="paragraph" w:styleId="Yltunniste">
    <w:name w:val="header"/>
    <w:basedOn w:val="Normaali"/>
    <w:link w:val="YltunnisteChar"/>
    <w:uiPriority w:val="99"/>
    <w:unhideWhenUsed/>
    <w:rsid w:val="00215AD3"/>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215AD3"/>
    <w:rPr>
      <w:rFonts w:ascii="Times New Roman" w:hAnsi="Times New Roman"/>
      <w:sz w:val="24"/>
    </w:rPr>
  </w:style>
  <w:style w:type="paragraph" w:styleId="Alatunniste">
    <w:name w:val="footer"/>
    <w:basedOn w:val="Normaali"/>
    <w:link w:val="AlatunnisteChar"/>
    <w:uiPriority w:val="99"/>
    <w:unhideWhenUsed/>
    <w:rsid w:val="00215AD3"/>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215AD3"/>
    <w:rPr>
      <w:rFonts w:ascii="Times New Roman" w:hAnsi="Times New Roman"/>
      <w:sz w:val="24"/>
    </w:rPr>
  </w:style>
  <w:style w:type="paragraph" w:customStyle="1" w:styleId="Nimitutkinto-ohjelmavuosi">
    <w:name w:val="Nimi_tutkinto-ohjelma_vuosi"/>
    <w:link w:val="Nimitutkinto-ohjelmavuosiChar"/>
    <w:qFormat/>
    <w:rsid w:val="00643747"/>
    <w:pPr>
      <w:spacing w:after="0" w:line="240" w:lineRule="auto"/>
      <w:jc w:val="center"/>
    </w:pPr>
    <w:rPr>
      <w:rFonts w:ascii="Arial" w:hAnsi="Arial" w:cs="Arial"/>
      <w:caps/>
      <w:color w:val="000000"/>
      <w:spacing w:val="20"/>
      <w:sz w:val="28"/>
      <w:szCs w:val="28"/>
    </w:rPr>
  </w:style>
  <w:style w:type="paragraph" w:customStyle="1" w:styleId="Tynnimi">
    <w:name w:val="Työn nimi"/>
    <w:link w:val="TynnimiChar"/>
    <w:qFormat/>
    <w:rsid w:val="00215AD3"/>
    <w:pPr>
      <w:spacing w:before="840" w:after="240" w:line="240" w:lineRule="auto"/>
      <w:jc w:val="center"/>
    </w:pPr>
    <w:rPr>
      <w:rFonts w:ascii="Arial" w:hAnsi="Arial" w:cs="Arial"/>
      <w:b/>
      <w:bCs/>
      <w:color w:val="000000"/>
      <w:kern w:val="28"/>
      <w:sz w:val="48"/>
      <w:szCs w:val="28"/>
    </w:rPr>
  </w:style>
  <w:style w:type="character" w:customStyle="1" w:styleId="Nimitutkinto-ohjelmavuosiChar">
    <w:name w:val="Nimi_tutkinto-ohjelma_vuosi Char"/>
    <w:basedOn w:val="Kappaleenoletusfontti"/>
    <w:link w:val="Nimitutkinto-ohjelmavuosi"/>
    <w:rsid w:val="00643747"/>
    <w:rPr>
      <w:rFonts w:ascii="Arial" w:hAnsi="Arial" w:cs="Arial"/>
      <w:caps/>
      <w:spacing w:val="20"/>
      <w:sz w:val="28"/>
      <w:szCs w:val="28"/>
    </w:rPr>
  </w:style>
  <w:style w:type="paragraph" w:customStyle="1" w:styleId="Tynalaotsikko">
    <w:name w:val="Työn alaotsikko"/>
    <w:link w:val="TynalaotsikkoChar"/>
    <w:qFormat/>
    <w:rsid w:val="00562B24"/>
    <w:pPr>
      <w:spacing w:after="0" w:line="240" w:lineRule="auto"/>
      <w:jc w:val="center"/>
    </w:pPr>
    <w:rPr>
      <w:rFonts w:ascii="Arial" w:hAnsi="Arial" w:cs="Arial"/>
      <w:color w:val="000000"/>
      <w:spacing w:val="20"/>
      <w:kern w:val="28"/>
      <w:sz w:val="36"/>
      <w:szCs w:val="28"/>
    </w:rPr>
  </w:style>
  <w:style w:type="character" w:customStyle="1" w:styleId="TynnimiChar">
    <w:name w:val="Työn nimi Char"/>
    <w:basedOn w:val="Kappaleenoletusfontti"/>
    <w:link w:val="Tynnimi"/>
    <w:rsid w:val="00215AD3"/>
    <w:rPr>
      <w:rFonts w:ascii="Arial" w:hAnsi="Arial" w:cs="Arial"/>
      <w:b/>
      <w:bCs/>
      <w:kern w:val="28"/>
      <w:sz w:val="48"/>
      <w:szCs w:val="28"/>
    </w:rPr>
  </w:style>
  <w:style w:type="paragraph" w:styleId="Lhdeluettelo">
    <w:name w:val="Bibliography"/>
    <w:basedOn w:val="Normaali"/>
    <w:next w:val="Normaali"/>
    <w:uiPriority w:val="37"/>
    <w:unhideWhenUsed/>
    <w:qFormat/>
    <w:rsid w:val="00095FDD"/>
    <w:pPr>
      <w:spacing w:after="240" w:line="240" w:lineRule="auto"/>
      <w:jc w:val="left"/>
    </w:pPr>
  </w:style>
  <w:style w:type="character" w:customStyle="1" w:styleId="TynalaotsikkoChar">
    <w:name w:val="Työn alaotsikko Char"/>
    <w:basedOn w:val="TynnimiChar"/>
    <w:link w:val="Tynalaotsikko"/>
    <w:rsid w:val="00562B24"/>
    <w:rPr>
      <w:rFonts w:ascii="Arial" w:hAnsi="Arial" w:cs="Arial"/>
      <w:b w:val="0"/>
      <w:bCs w:val="0"/>
      <w:spacing w:val="20"/>
      <w:kern w:val="28"/>
      <w:sz w:val="36"/>
      <w:szCs w:val="28"/>
    </w:rPr>
  </w:style>
  <w:style w:type="paragraph" w:customStyle="1" w:styleId="Tiivistelm">
    <w:name w:val="Tiivistelmä"/>
    <w:basedOn w:val="Normaali"/>
    <w:link w:val="TiivistelmChar"/>
    <w:qFormat/>
    <w:rsid w:val="00643747"/>
    <w:pPr>
      <w:spacing w:line="240" w:lineRule="auto"/>
    </w:pPr>
    <w:rPr>
      <w:rFonts w:eastAsia="Times New Roman" w:cs="Times New Roman"/>
      <w:szCs w:val="20"/>
      <w:lang w:eastAsia="fi-FI"/>
    </w:rPr>
  </w:style>
  <w:style w:type="character" w:customStyle="1" w:styleId="Ratkaisematonmaininta1">
    <w:name w:val="Ratkaisematon maininta1"/>
    <w:basedOn w:val="Kappaleenoletusfontti"/>
    <w:uiPriority w:val="99"/>
    <w:semiHidden/>
    <w:unhideWhenUsed/>
    <w:rsid w:val="000F110B"/>
    <w:rPr>
      <w:color w:val="605E5C"/>
      <w:shd w:val="clear" w:color="auto" w:fill="E1DFDD"/>
    </w:rPr>
  </w:style>
  <w:style w:type="character" w:customStyle="1" w:styleId="TiivistelmChar">
    <w:name w:val="Tiivistelmä Char"/>
    <w:basedOn w:val="Kappaleenoletusfontti"/>
    <w:link w:val="Tiivistelm"/>
    <w:rsid w:val="00095FDD"/>
    <w:rPr>
      <w:rFonts w:ascii="Times New Roman" w:eastAsia="Times New Roman" w:hAnsi="Times New Roman" w:cs="Times New Roman"/>
      <w:sz w:val="24"/>
      <w:szCs w:val="20"/>
      <w:lang w:eastAsia="fi-FI"/>
    </w:rPr>
  </w:style>
  <w:style w:type="paragraph" w:customStyle="1" w:styleId="AlkusanatSisllysSymboliluettelootsikot">
    <w:name w:val="Alkusanat_Sisällys_Symboliluettelo_otsikot"/>
    <w:basedOn w:val="Normaali"/>
    <w:next w:val="Normaali"/>
    <w:link w:val="AlkusanatSisllysSymboliluettelootsikotChar"/>
    <w:qFormat/>
    <w:rsid w:val="00E94FFF"/>
    <w:pPr>
      <w:pageBreakBefore/>
      <w:spacing w:after="360"/>
      <w:jc w:val="left"/>
    </w:pPr>
    <w:rPr>
      <w:caps/>
      <w:sz w:val="28"/>
      <w:szCs w:val="28"/>
    </w:rPr>
  </w:style>
  <w:style w:type="paragraph" w:styleId="Sisluet1">
    <w:name w:val="toc 1"/>
    <w:basedOn w:val="Normaali"/>
    <w:next w:val="Normaali"/>
    <w:autoRedefine/>
    <w:uiPriority w:val="39"/>
    <w:unhideWhenUsed/>
    <w:rsid w:val="00562B24"/>
    <w:pPr>
      <w:tabs>
        <w:tab w:val="right" w:leader="dot" w:pos="8210"/>
      </w:tabs>
      <w:spacing w:after="100" w:line="240" w:lineRule="auto"/>
      <w:ind w:left="284" w:hanging="284"/>
      <w:jc w:val="left"/>
    </w:pPr>
    <w:rPr>
      <w:caps/>
    </w:rPr>
  </w:style>
  <w:style w:type="character" w:customStyle="1" w:styleId="AlkusanatSisllysSymboliluettelootsikotChar">
    <w:name w:val="Alkusanat_Sisällys_Symboliluettelo_otsikot Char"/>
    <w:basedOn w:val="Kappaleenoletusfontti"/>
    <w:link w:val="AlkusanatSisllysSymboliluettelootsikot"/>
    <w:rsid w:val="00E94FFF"/>
    <w:rPr>
      <w:rFonts w:ascii="Times New Roman" w:hAnsi="Times New Roman"/>
      <w:caps/>
      <w:sz w:val="28"/>
      <w:szCs w:val="28"/>
    </w:rPr>
  </w:style>
  <w:style w:type="character" w:styleId="Hyperlinkki">
    <w:name w:val="Hyperlink"/>
    <w:basedOn w:val="Kappaleenoletusfontti"/>
    <w:uiPriority w:val="99"/>
    <w:unhideWhenUsed/>
    <w:rsid w:val="004E2A82"/>
    <w:rPr>
      <w:color w:val="0563C1" w:themeColor="hyperlink"/>
      <w:u w:val="single"/>
    </w:rPr>
  </w:style>
  <w:style w:type="character" w:styleId="AvattuHyperlinkki">
    <w:name w:val="FollowedHyperlink"/>
    <w:basedOn w:val="Kappaleenoletusfontti"/>
    <w:uiPriority w:val="99"/>
    <w:semiHidden/>
    <w:unhideWhenUsed/>
    <w:rsid w:val="002F21A6"/>
    <w:rPr>
      <w:color w:val="954F72" w:themeColor="followedHyperlink"/>
      <w:u w:val="single"/>
    </w:rPr>
  </w:style>
  <w:style w:type="paragraph" w:customStyle="1" w:styleId="Liiteotsikko">
    <w:name w:val="Liite_otsikko"/>
    <w:basedOn w:val="Normaali"/>
    <w:next w:val="Normaali"/>
    <w:link w:val="LiiteotsikkoChar"/>
    <w:rsid w:val="003B4C9B"/>
    <w:pPr>
      <w:pageBreakBefore/>
      <w:spacing w:after="240"/>
      <w:jc w:val="right"/>
    </w:pPr>
    <w:rPr>
      <w:caps/>
      <w:sz w:val="28"/>
    </w:rPr>
  </w:style>
  <w:style w:type="character" w:customStyle="1" w:styleId="LiiteotsikkoChar">
    <w:name w:val="Liite_otsikko Char"/>
    <w:basedOn w:val="Kappaleenoletusfontti"/>
    <w:link w:val="Liiteotsikko"/>
    <w:rsid w:val="003B4C9B"/>
    <w:rPr>
      <w:rFonts w:ascii="Times New Roman" w:hAnsi="Times New Roman"/>
      <w:caps/>
      <w:sz w:val="28"/>
    </w:rPr>
  </w:style>
  <w:style w:type="paragraph" w:styleId="Sisluet2">
    <w:name w:val="toc 2"/>
    <w:basedOn w:val="Normaali"/>
    <w:next w:val="Normaali"/>
    <w:autoRedefine/>
    <w:uiPriority w:val="39"/>
    <w:unhideWhenUsed/>
    <w:rsid w:val="00562B24"/>
    <w:pPr>
      <w:spacing w:after="100" w:line="240" w:lineRule="auto"/>
      <w:ind w:left="635" w:hanging="397"/>
      <w:jc w:val="left"/>
    </w:pPr>
  </w:style>
  <w:style w:type="paragraph" w:styleId="Sisluet3">
    <w:name w:val="toc 3"/>
    <w:basedOn w:val="Normaali"/>
    <w:next w:val="Normaali"/>
    <w:autoRedefine/>
    <w:uiPriority w:val="39"/>
    <w:unhideWhenUsed/>
    <w:rsid w:val="002C3476"/>
    <w:pPr>
      <w:spacing w:after="100" w:line="240" w:lineRule="auto"/>
      <w:ind w:left="1191" w:hanging="567"/>
      <w:jc w:val="left"/>
    </w:pPr>
  </w:style>
  <w:style w:type="paragraph" w:customStyle="1" w:styleId="Taulukkojakuviootsikot">
    <w:name w:val="Taulukko_ja_kuvio_otsikot"/>
    <w:basedOn w:val="Normaali"/>
    <w:next w:val="Normaali"/>
    <w:link w:val="TaulukkojakuviootsikotChar"/>
    <w:qFormat/>
    <w:rsid w:val="00EA2A82"/>
    <w:pPr>
      <w:spacing w:line="240" w:lineRule="auto"/>
      <w:jc w:val="left"/>
    </w:pPr>
  </w:style>
  <w:style w:type="character" w:customStyle="1" w:styleId="TaulukkojakuviootsikotChar">
    <w:name w:val="Taulukko_ja_kuvio_otsikot Char"/>
    <w:basedOn w:val="Kappaleenoletusfontti"/>
    <w:link w:val="Taulukkojakuviootsikot"/>
    <w:rsid w:val="00EA2A82"/>
    <w:rPr>
      <w:rFonts w:ascii="Times New Roman" w:hAnsi="Times New Roman"/>
      <w:sz w:val="24"/>
    </w:rPr>
  </w:style>
  <w:style w:type="character" w:styleId="Ratkaisematonmaininta">
    <w:name w:val="Unresolved Mention"/>
    <w:basedOn w:val="Kappaleenoletusfontti"/>
    <w:uiPriority w:val="99"/>
    <w:semiHidden/>
    <w:unhideWhenUsed/>
    <w:rsid w:val="002C3476"/>
    <w:rPr>
      <w:color w:val="605E5C"/>
      <w:shd w:val="clear" w:color="auto" w:fill="E1DFDD"/>
    </w:rPr>
  </w:style>
  <w:style w:type="paragraph" w:styleId="Luettelokappale">
    <w:name w:val="List Paragraph"/>
    <w:basedOn w:val="Normaali"/>
    <w:uiPriority w:val="34"/>
    <w:rsid w:val="001527D8"/>
    <w:pPr>
      <w:ind w:left="720"/>
      <w:contextualSpacing/>
    </w:pPr>
  </w:style>
  <w:style w:type="paragraph" w:customStyle="1" w:styleId="Equation">
    <w:name w:val="Equation"/>
    <w:basedOn w:val="Normaali"/>
    <w:link w:val="EquationChar"/>
    <w:rsid w:val="007D055C"/>
    <w:pPr>
      <w:tabs>
        <w:tab w:val="right" w:pos="9072"/>
      </w:tabs>
      <w:ind w:left="567" w:right="567"/>
    </w:pPr>
  </w:style>
  <w:style w:type="character" w:customStyle="1" w:styleId="EquationChar">
    <w:name w:val="Equation Char"/>
    <w:basedOn w:val="Kappaleenoletusfontti"/>
    <w:link w:val="Equation"/>
    <w:rsid w:val="007D055C"/>
    <w:rPr>
      <w:rFonts w:ascii="Times New Roman" w:hAnsi="Times New Roman"/>
      <w:sz w:val="24"/>
    </w:rPr>
  </w:style>
  <w:style w:type="paragraph" w:customStyle="1" w:styleId="Pitklainaus">
    <w:name w:val="Pitkä lainaus"/>
    <w:basedOn w:val="Normaali"/>
    <w:link w:val="PitklainausChar"/>
    <w:qFormat/>
    <w:rsid w:val="00190EA9"/>
    <w:pPr>
      <w:spacing w:line="240" w:lineRule="auto"/>
      <w:ind w:left="567"/>
    </w:pPr>
  </w:style>
  <w:style w:type="character" w:customStyle="1" w:styleId="PitklainausChar">
    <w:name w:val="Pitkä lainaus Char"/>
    <w:basedOn w:val="Kappaleenoletusfontti"/>
    <w:link w:val="Pitklainaus"/>
    <w:rsid w:val="00190EA9"/>
    <w:rPr>
      <w:rFonts w:ascii="Times New Roman" w:hAnsi="Times New Roman"/>
      <w:sz w:val="24"/>
    </w:rPr>
  </w:style>
  <w:style w:type="character" w:styleId="Kommentinviite">
    <w:name w:val="annotation reference"/>
    <w:basedOn w:val="Kappaleenoletusfontti"/>
    <w:uiPriority w:val="99"/>
    <w:semiHidden/>
    <w:unhideWhenUsed/>
    <w:rsid w:val="00E07AAC"/>
    <w:rPr>
      <w:sz w:val="16"/>
      <w:szCs w:val="16"/>
    </w:rPr>
  </w:style>
  <w:style w:type="paragraph" w:styleId="Kommentinteksti">
    <w:name w:val="annotation text"/>
    <w:basedOn w:val="Normaali"/>
    <w:link w:val="KommentintekstiChar"/>
    <w:uiPriority w:val="99"/>
    <w:semiHidden/>
    <w:unhideWhenUsed/>
    <w:rsid w:val="00E07AAC"/>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E07AAC"/>
    <w:rPr>
      <w:rFonts w:ascii="Times New Roman" w:hAnsi="Times New Roman"/>
      <w:sz w:val="20"/>
      <w:szCs w:val="20"/>
    </w:rPr>
  </w:style>
  <w:style w:type="paragraph" w:styleId="Kommentinotsikko">
    <w:name w:val="annotation subject"/>
    <w:basedOn w:val="Kommentinteksti"/>
    <w:next w:val="Kommentinteksti"/>
    <w:link w:val="KommentinotsikkoChar"/>
    <w:uiPriority w:val="99"/>
    <w:semiHidden/>
    <w:unhideWhenUsed/>
    <w:rsid w:val="00E07AAC"/>
    <w:rPr>
      <w:b/>
      <w:bCs/>
    </w:rPr>
  </w:style>
  <w:style w:type="character" w:customStyle="1" w:styleId="KommentinotsikkoChar">
    <w:name w:val="Kommentin otsikko Char"/>
    <w:basedOn w:val="KommentintekstiChar"/>
    <w:link w:val="Kommentinotsikko"/>
    <w:uiPriority w:val="99"/>
    <w:semiHidden/>
    <w:rsid w:val="00E07AAC"/>
    <w:rPr>
      <w:rFonts w:ascii="Times New Roman" w:hAnsi="Times New Roman"/>
      <w:b/>
      <w:bCs/>
      <w:sz w:val="20"/>
      <w:szCs w:val="20"/>
    </w:rPr>
  </w:style>
  <w:style w:type="paragraph" w:customStyle="1" w:styleId="kaava2">
    <w:name w:val="kaava_2"/>
    <w:basedOn w:val="Normaali"/>
    <w:link w:val="kaava2Char"/>
    <w:rsid w:val="006F3309"/>
    <w:pPr>
      <w:ind w:left="567"/>
    </w:pPr>
    <w:rPr>
      <w:rFonts w:ascii="Cambria Math" w:hAnsi="Cambria Math"/>
      <w:i/>
    </w:rPr>
  </w:style>
  <w:style w:type="character" w:customStyle="1" w:styleId="kaava2Char">
    <w:name w:val="kaava_2 Char"/>
    <w:basedOn w:val="Kappaleenoletusfontti"/>
    <w:link w:val="kaava2"/>
    <w:rsid w:val="006F3309"/>
    <w:rPr>
      <w:rFonts w:ascii="Cambria Math" w:hAnsi="Cambria Math"/>
      <w:i/>
      <w:color w:val="00B050"/>
      <w:sz w:val="24"/>
    </w:rPr>
  </w:style>
  <w:style w:type="paragraph" w:customStyle="1" w:styleId="Lhteetjaliitteetotsikot">
    <w:name w:val="Lähteet_ja_liitteet_otsikot"/>
    <w:basedOn w:val="Otsikko1"/>
    <w:next w:val="Normaali"/>
    <w:link w:val="LhteetjaliitteetotsikotChar"/>
    <w:qFormat/>
    <w:rsid w:val="00952A3A"/>
    <w:pPr>
      <w:pageBreakBefore/>
    </w:pPr>
  </w:style>
  <w:style w:type="character" w:customStyle="1" w:styleId="LhteetjaliitteetotsikotChar">
    <w:name w:val="Lähteet_ja_liitteet_otsikot Char"/>
    <w:basedOn w:val="Otsikko1Char"/>
    <w:link w:val="Lhteetjaliitteetotsikot"/>
    <w:rsid w:val="00952A3A"/>
    <w:rPr>
      <w:rFonts w:ascii="Arial" w:eastAsiaTheme="majorEastAsia" w:hAnsi="Arial" w:cstheme="majorHAnsi"/>
      <w:caps/>
      <w:sz w:val="28"/>
      <w:szCs w:val="32"/>
    </w:rPr>
  </w:style>
  <w:style w:type="paragraph" w:customStyle="1" w:styleId="Koodi">
    <w:name w:val="Koodi"/>
    <w:basedOn w:val="Normaali"/>
    <w:link w:val="KoodiChar"/>
    <w:qFormat/>
    <w:rsid w:val="00197F97"/>
    <w:pPr>
      <w:spacing w:line="240" w:lineRule="auto"/>
      <w:jc w:val="left"/>
    </w:pPr>
    <w:rPr>
      <w:rFonts w:ascii="Courier New" w:hAnsi="Courier New" w:cs="Courier New"/>
      <w:lang w:val="en-US"/>
    </w:rPr>
  </w:style>
  <w:style w:type="character" w:customStyle="1" w:styleId="KoodiChar">
    <w:name w:val="Koodi Char"/>
    <w:basedOn w:val="Kappaleenoletusfontti"/>
    <w:link w:val="Koodi"/>
    <w:rsid w:val="00197F97"/>
    <w:rPr>
      <w:rFonts w:ascii="Courier New" w:hAnsi="Courier New" w:cs="Courier New"/>
      <w:sz w:val="24"/>
      <w:lang w:val="en-US"/>
    </w:rPr>
  </w:style>
  <w:style w:type="paragraph" w:styleId="Kuvaotsikkoluettelo">
    <w:name w:val="table of figures"/>
    <w:basedOn w:val="Normaali"/>
    <w:next w:val="Normaali"/>
    <w:uiPriority w:val="99"/>
    <w:unhideWhenUsed/>
    <w:rsid w:val="004A2D14"/>
  </w:style>
  <w:style w:type="paragraph" w:styleId="Kuvaotsikko">
    <w:name w:val="caption"/>
    <w:basedOn w:val="Normaali"/>
    <w:next w:val="Normaali"/>
    <w:uiPriority w:val="35"/>
    <w:unhideWhenUsed/>
    <w:rsid w:val="004A2D14"/>
    <w:pPr>
      <w:spacing w:after="200" w:line="240" w:lineRule="auto"/>
    </w:pPr>
    <w:rPr>
      <w:i/>
      <w:iCs/>
      <w:sz w:val="18"/>
      <w:szCs w:val="18"/>
    </w:rPr>
  </w:style>
  <w:style w:type="paragraph" w:customStyle="1" w:styleId="Abstract">
    <w:name w:val="Abstract_"/>
    <w:basedOn w:val="Normaali"/>
    <w:link w:val="AbstractChar"/>
    <w:rsid w:val="007E155C"/>
    <w:pPr>
      <w:spacing w:line="240" w:lineRule="auto"/>
    </w:pPr>
    <w:rPr>
      <w:rFonts w:eastAsia="Times New Roman" w:cs="Times New Roman"/>
      <w:szCs w:val="20"/>
      <w:lang w:val="en-GB" w:eastAsia="fi-FI"/>
    </w:rPr>
  </w:style>
  <w:style w:type="character" w:customStyle="1" w:styleId="AbstractChar">
    <w:name w:val="Abstract_ Char"/>
    <w:basedOn w:val="Kappaleenoletusfontti"/>
    <w:link w:val="Abstract"/>
    <w:rsid w:val="007E155C"/>
    <w:rPr>
      <w:rFonts w:ascii="Arial" w:eastAsia="Times New Roman" w:hAnsi="Arial" w:cs="Times New Roman"/>
      <w:sz w:val="24"/>
      <w:szCs w:val="20"/>
      <w:lang w:val="en-GB" w:eastAsia="fi-FI"/>
    </w:rPr>
  </w:style>
  <w:style w:type="paragraph" w:customStyle="1" w:styleId="Otsikko10">
    <w:name w:val="Otsikko1"/>
    <w:basedOn w:val="Tynnimi"/>
    <w:rPr>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3950">
      <w:bodyDiv w:val="1"/>
      <w:marLeft w:val="0"/>
      <w:marRight w:val="0"/>
      <w:marTop w:val="0"/>
      <w:marBottom w:val="0"/>
      <w:divBdr>
        <w:top w:val="none" w:sz="0" w:space="0" w:color="auto"/>
        <w:left w:val="none" w:sz="0" w:space="0" w:color="auto"/>
        <w:bottom w:val="none" w:sz="0" w:space="0" w:color="auto"/>
        <w:right w:val="none" w:sz="0" w:space="0" w:color="auto"/>
      </w:divBdr>
    </w:div>
    <w:div w:id="1142507498">
      <w:bodyDiv w:val="1"/>
      <w:marLeft w:val="0"/>
      <w:marRight w:val="0"/>
      <w:marTop w:val="0"/>
      <w:marBottom w:val="0"/>
      <w:divBdr>
        <w:top w:val="none" w:sz="0" w:space="0" w:color="auto"/>
        <w:left w:val="none" w:sz="0" w:space="0" w:color="auto"/>
        <w:bottom w:val="none" w:sz="0" w:space="0" w:color="auto"/>
        <w:right w:val="none" w:sz="0" w:space="0" w:color="auto"/>
      </w:divBdr>
      <w:divsChild>
        <w:div w:id="2086029126">
          <w:marLeft w:val="0"/>
          <w:marRight w:val="0"/>
          <w:marTop w:val="0"/>
          <w:marBottom w:val="0"/>
          <w:divBdr>
            <w:top w:val="none" w:sz="0" w:space="0" w:color="auto"/>
            <w:left w:val="none" w:sz="0" w:space="0" w:color="auto"/>
            <w:bottom w:val="none" w:sz="0" w:space="0" w:color="auto"/>
            <w:right w:val="none" w:sz="0" w:space="0" w:color="auto"/>
          </w:divBdr>
          <w:divsChild>
            <w:div w:id="204102942">
              <w:marLeft w:val="0"/>
              <w:marRight w:val="0"/>
              <w:marTop w:val="0"/>
              <w:marBottom w:val="0"/>
              <w:divBdr>
                <w:top w:val="none" w:sz="0" w:space="0" w:color="auto"/>
                <w:left w:val="none" w:sz="0" w:space="0" w:color="auto"/>
                <w:bottom w:val="none" w:sz="0" w:space="0" w:color="auto"/>
                <w:right w:val="none" w:sz="0" w:space="0" w:color="auto"/>
              </w:divBdr>
              <w:divsChild>
                <w:div w:id="18402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9190">
          <w:marLeft w:val="0"/>
          <w:marRight w:val="0"/>
          <w:marTop w:val="0"/>
          <w:marBottom w:val="0"/>
          <w:divBdr>
            <w:top w:val="none" w:sz="0" w:space="0" w:color="auto"/>
            <w:left w:val="none" w:sz="0" w:space="0" w:color="auto"/>
            <w:bottom w:val="none" w:sz="0" w:space="0" w:color="auto"/>
            <w:right w:val="none" w:sz="0" w:space="0" w:color="auto"/>
          </w:divBdr>
          <w:divsChild>
            <w:div w:id="1176069320">
              <w:marLeft w:val="0"/>
              <w:marRight w:val="0"/>
              <w:marTop w:val="0"/>
              <w:marBottom w:val="0"/>
              <w:divBdr>
                <w:top w:val="none" w:sz="0" w:space="0" w:color="auto"/>
                <w:left w:val="none" w:sz="0" w:space="0" w:color="auto"/>
                <w:bottom w:val="none" w:sz="0" w:space="0" w:color="auto"/>
                <w:right w:val="none" w:sz="0" w:space="0" w:color="auto"/>
              </w:divBdr>
              <w:divsChild>
                <w:div w:id="1026246886">
                  <w:marLeft w:val="0"/>
                  <w:marRight w:val="0"/>
                  <w:marTop w:val="0"/>
                  <w:marBottom w:val="0"/>
                  <w:divBdr>
                    <w:top w:val="none" w:sz="0" w:space="0" w:color="auto"/>
                    <w:left w:val="none" w:sz="0" w:space="0" w:color="auto"/>
                    <w:bottom w:val="none" w:sz="0" w:space="0" w:color="auto"/>
                    <w:right w:val="none" w:sz="0" w:space="0" w:color="auto"/>
                  </w:divBdr>
                  <w:divsChild>
                    <w:div w:id="424112888">
                      <w:marLeft w:val="0"/>
                      <w:marRight w:val="0"/>
                      <w:marTop w:val="0"/>
                      <w:marBottom w:val="0"/>
                      <w:divBdr>
                        <w:top w:val="none" w:sz="0" w:space="0" w:color="auto"/>
                        <w:left w:val="none" w:sz="0" w:space="0" w:color="auto"/>
                        <w:bottom w:val="none" w:sz="0" w:space="0" w:color="auto"/>
                        <w:right w:val="none" w:sz="0" w:space="0" w:color="auto"/>
                      </w:divBdr>
                      <w:divsChild>
                        <w:div w:id="307369165">
                          <w:marLeft w:val="0"/>
                          <w:marRight w:val="0"/>
                          <w:marTop w:val="0"/>
                          <w:marBottom w:val="0"/>
                          <w:divBdr>
                            <w:top w:val="none" w:sz="0" w:space="0" w:color="auto"/>
                            <w:left w:val="none" w:sz="0" w:space="0" w:color="auto"/>
                            <w:bottom w:val="none" w:sz="0" w:space="0" w:color="auto"/>
                            <w:right w:val="none" w:sz="0" w:space="0" w:color="auto"/>
                          </w:divBdr>
                          <w:divsChild>
                            <w:div w:id="19107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034163">
      <w:bodyDiv w:val="1"/>
      <w:marLeft w:val="0"/>
      <w:marRight w:val="0"/>
      <w:marTop w:val="0"/>
      <w:marBottom w:val="0"/>
      <w:divBdr>
        <w:top w:val="none" w:sz="0" w:space="0" w:color="auto"/>
        <w:left w:val="none" w:sz="0" w:space="0" w:color="auto"/>
        <w:bottom w:val="none" w:sz="0" w:space="0" w:color="auto"/>
        <w:right w:val="none" w:sz="0" w:space="0" w:color="auto"/>
      </w:divBdr>
      <w:divsChild>
        <w:div w:id="24604145">
          <w:marLeft w:val="0"/>
          <w:marRight w:val="0"/>
          <w:marTop w:val="0"/>
          <w:marBottom w:val="0"/>
          <w:divBdr>
            <w:top w:val="none" w:sz="0" w:space="0" w:color="auto"/>
            <w:left w:val="none" w:sz="0" w:space="0" w:color="auto"/>
            <w:bottom w:val="none" w:sz="0" w:space="0" w:color="auto"/>
            <w:right w:val="none" w:sz="0" w:space="0" w:color="auto"/>
          </w:divBdr>
          <w:divsChild>
            <w:div w:id="604926674">
              <w:marLeft w:val="0"/>
              <w:marRight w:val="0"/>
              <w:marTop w:val="0"/>
              <w:marBottom w:val="0"/>
              <w:divBdr>
                <w:top w:val="none" w:sz="0" w:space="0" w:color="auto"/>
                <w:left w:val="none" w:sz="0" w:space="0" w:color="auto"/>
                <w:bottom w:val="none" w:sz="0" w:space="0" w:color="auto"/>
                <w:right w:val="none" w:sz="0" w:space="0" w:color="auto"/>
              </w:divBdr>
              <w:divsChild>
                <w:div w:id="20987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5906">
          <w:marLeft w:val="0"/>
          <w:marRight w:val="0"/>
          <w:marTop w:val="0"/>
          <w:marBottom w:val="0"/>
          <w:divBdr>
            <w:top w:val="none" w:sz="0" w:space="0" w:color="auto"/>
            <w:left w:val="none" w:sz="0" w:space="0" w:color="auto"/>
            <w:bottom w:val="none" w:sz="0" w:space="0" w:color="auto"/>
            <w:right w:val="none" w:sz="0" w:space="0" w:color="auto"/>
          </w:divBdr>
          <w:divsChild>
            <w:div w:id="1457599195">
              <w:marLeft w:val="0"/>
              <w:marRight w:val="0"/>
              <w:marTop w:val="0"/>
              <w:marBottom w:val="0"/>
              <w:divBdr>
                <w:top w:val="none" w:sz="0" w:space="0" w:color="auto"/>
                <w:left w:val="none" w:sz="0" w:space="0" w:color="auto"/>
                <w:bottom w:val="none" w:sz="0" w:space="0" w:color="auto"/>
                <w:right w:val="none" w:sz="0" w:space="0" w:color="auto"/>
              </w:divBdr>
              <w:divsChild>
                <w:div w:id="569386276">
                  <w:marLeft w:val="0"/>
                  <w:marRight w:val="0"/>
                  <w:marTop w:val="0"/>
                  <w:marBottom w:val="0"/>
                  <w:divBdr>
                    <w:top w:val="none" w:sz="0" w:space="0" w:color="auto"/>
                    <w:left w:val="none" w:sz="0" w:space="0" w:color="auto"/>
                    <w:bottom w:val="none" w:sz="0" w:space="0" w:color="auto"/>
                    <w:right w:val="none" w:sz="0" w:space="0" w:color="auto"/>
                  </w:divBdr>
                  <w:divsChild>
                    <w:div w:id="276834544">
                      <w:marLeft w:val="0"/>
                      <w:marRight w:val="0"/>
                      <w:marTop w:val="0"/>
                      <w:marBottom w:val="0"/>
                      <w:divBdr>
                        <w:top w:val="none" w:sz="0" w:space="0" w:color="auto"/>
                        <w:left w:val="none" w:sz="0" w:space="0" w:color="auto"/>
                        <w:bottom w:val="none" w:sz="0" w:space="0" w:color="auto"/>
                        <w:right w:val="none" w:sz="0" w:space="0" w:color="auto"/>
                      </w:divBdr>
                      <w:divsChild>
                        <w:div w:id="1369795121">
                          <w:marLeft w:val="0"/>
                          <w:marRight w:val="0"/>
                          <w:marTop w:val="0"/>
                          <w:marBottom w:val="0"/>
                          <w:divBdr>
                            <w:top w:val="none" w:sz="0" w:space="0" w:color="auto"/>
                            <w:left w:val="none" w:sz="0" w:space="0" w:color="auto"/>
                            <w:bottom w:val="none" w:sz="0" w:space="0" w:color="auto"/>
                            <w:right w:val="none" w:sz="0" w:space="0" w:color="auto"/>
                          </w:divBdr>
                          <w:divsChild>
                            <w:div w:id="13642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837928">
      <w:bodyDiv w:val="1"/>
      <w:marLeft w:val="0"/>
      <w:marRight w:val="0"/>
      <w:marTop w:val="0"/>
      <w:marBottom w:val="0"/>
      <w:divBdr>
        <w:top w:val="none" w:sz="0" w:space="0" w:color="auto"/>
        <w:left w:val="none" w:sz="0" w:space="0" w:color="auto"/>
        <w:bottom w:val="none" w:sz="0" w:space="0" w:color="auto"/>
        <w:right w:val="none" w:sz="0" w:space="0" w:color="auto"/>
      </w:divBdr>
    </w:div>
    <w:div w:id="207415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hjelt\OneDrive%20-%20Satakunnan%20ammattikorkeakoulu%20Oy\Oppari\opparin%20mallipohjat\varsinaiset%20mallipohjat\Opinnaytetyo_asettelumall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87EFE-7A46-40E0-8900-0930BFF24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Opinnaytetyo_asettelumalli.dotx</Template>
  <TotalTime>0</TotalTime>
  <Pages>11</Pages>
  <Words>1859</Words>
  <Characters>15059</Characters>
  <Application>Microsoft Office Word</Application>
  <DocSecurity>0</DocSecurity>
  <Lines>125</Lines>
  <Paragraphs>33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Ruokareseptisovelluksen projektisuunnitelma</dc:title>
  <dc:subject>Käyttöliittymäprojekti 2026</dc:subject>
  <dc:creator>Miro Kuronen</dc:creator>
  <cp:keywords/>
  <dc:description/>
  <cp:lastModifiedBy>miro kuronen</cp:lastModifiedBy>
  <cp:revision>2</cp:revision>
  <dcterms:created xsi:type="dcterms:W3CDTF">2026-09-29T20:09:00Z</dcterms:created>
  <dcterms:modified xsi:type="dcterms:W3CDTF">2026-09-29T20:09:00Z</dcterms:modified>
</cp:coreProperties>
</file>